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7828915</wp:posOffset>
                </wp:positionV>
                <wp:extent cx="4767580" cy="0"/>
                <wp:effectExtent l="0" t="9525" r="7620" b="9525"/>
                <wp:wrapNone/>
                <wp:docPr id="1" name="直接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785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17" o:spid="_x0000_s1026" o:spt="20" style="position:absolute;left:0pt;margin-left:19.95pt;margin-top:616.45pt;height:0pt;width:375.4pt;z-index:251670528;mso-width-relative:page;mso-height-relative:page;" filled="f" stroked="t" coordsize="21600,21600" o:gfxdata="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PgKaBHWAAAADAEAAA8AAAAAAAAAAQAgAAAAIgAAAGRycy9kb3ducmV2LnhtbFBL&#10;AQIUABQAAAAIAIdO4kA4M/Fh+AEAANYDAAAOAAAAAAAAAAEAIAAAACUBAABkcnMvZTJvRG9jLnht&#10;bFBLBQYAAAAABgAGAFkBAACPBQAAAAA=&#10;">
                <v:fill on="f" focussize="0,0"/>
                <v:stroke weight="1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2342515</wp:posOffset>
                </wp:positionV>
                <wp:extent cx="4767580" cy="0"/>
                <wp:effectExtent l="0" t="9525" r="7620" b="9525"/>
                <wp:wrapNone/>
                <wp:docPr id="117" name="直接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785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17" o:spid="_x0000_s1026" o:spt="20" style="position:absolute;left:0pt;margin-left:19.95pt;margin-top:184.45pt;height:0pt;width:375.4pt;z-index:251669504;mso-width-relative:page;mso-height-relative:page;" filled="f" stroked="t" coordsize="21600,21600" o:gfxdata="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lMy1LVAAAACgEAAA8AAAAAAAAAAQAgAAAAIgAAAGRycy9kb3ducmV2LnhtbFBL&#10;AQIUABQAAAAIAIdO4kC4hMjk+QEAANgDAAAOAAAAAAAAAAEAIAAAACQBAABkcnMvZTJvRG9jLnht&#10;bFBLBQYAAAAABgAGAFkBAACPBQAAAAA=&#10;">
                <v:fill on="f" focussize="0,0"/>
                <v:stroke weight="1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1822450</wp:posOffset>
                </wp:positionH>
                <wp:positionV relativeFrom="paragraph">
                  <wp:posOffset>944880</wp:posOffset>
                </wp:positionV>
                <wp:extent cx="4229735" cy="1202690"/>
                <wp:effectExtent l="0" t="0" r="12065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25345" y="1979295"/>
                          <a:ext cx="4229735" cy="1202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erlin Sans FB Demi" w:hAnsi="Berlin Sans FB Demi"/>
                                <w:sz w:val="64"/>
                                <w:szCs w:val="6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Berlin Sans FB Demi" w:hAnsi="Berlin Sans FB Demi"/>
                                <w:sz w:val="64"/>
                                <w:szCs w:val="64"/>
                                <w:lang w:val="en-US" w:eastAsia="zh-CN"/>
                              </w:rPr>
                              <w:t>T-Nine</w:t>
                            </w:r>
                          </w:p>
                          <w:p>
                            <w:pPr>
                              <w:rPr>
                                <w:rFonts w:hint="default" w:ascii="Berlin Sans FB Demi" w:hAnsi="Berlin Sans FB Demi"/>
                                <w:sz w:val="64"/>
                                <w:szCs w:val="6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Berlin Sans FB Demi" w:hAnsi="Berlin Sans FB Demi"/>
                                <w:sz w:val="64"/>
                                <w:szCs w:val="64"/>
                                <w:lang w:val="en-US" w:eastAsia="zh-CN"/>
                              </w:rPr>
                              <w:t>Team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5pt;margin-top:74.4pt;height:94.7pt;width:333.05pt;z-index:251659264;mso-width-relative:page;mso-height-relative:page;" fillcolor="#FFFFFF [3201]" filled="t" stroked="f" coordsize="21600,21600" o:gfxdata="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7artbWAAAACwEAAA8AAAAAAAAAAQAgAAAAIgAAAGRy&#10;cy9kb3ducmV2LnhtbFBLAQIUABQAAAAIAIdO4kBGkwBMQAIAAIEEAAAOAAAAAAAAAAEAIAAAACU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erlin Sans FB Demi" w:hAnsi="Berlin Sans FB Demi"/>
                          <w:sz w:val="64"/>
                          <w:szCs w:val="64"/>
                          <w:lang w:val="en-US" w:eastAsia="zh-CN"/>
                        </w:rPr>
                      </w:pPr>
                      <w:r>
                        <w:rPr>
                          <w:rFonts w:hint="eastAsia" w:ascii="Berlin Sans FB Demi" w:hAnsi="Berlin Sans FB Demi"/>
                          <w:sz w:val="64"/>
                          <w:szCs w:val="64"/>
                          <w:lang w:val="en-US" w:eastAsia="zh-CN"/>
                        </w:rPr>
                        <w:t>T-Nine</w:t>
                      </w:r>
                    </w:p>
                    <w:p>
                      <w:pPr>
                        <w:rPr>
                          <w:rFonts w:hint="default" w:ascii="Berlin Sans FB Demi" w:hAnsi="Berlin Sans FB Demi"/>
                          <w:sz w:val="64"/>
                          <w:szCs w:val="64"/>
                          <w:lang w:val="en-US" w:eastAsia="zh-CN"/>
                        </w:rPr>
                      </w:pPr>
                      <w:r>
                        <w:rPr>
                          <w:rFonts w:hint="default" w:ascii="Berlin Sans FB Demi" w:hAnsi="Berlin Sans FB Demi"/>
                          <w:sz w:val="64"/>
                          <w:szCs w:val="64"/>
                          <w:lang w:val="en-US" w:eastAsia="zh-CN"/>
                        </w:rPr>
                        <w:t>Team Inventory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183515</wp:posOffset>
                </wp:positionH>
                <wp:positionV relativeFrom="paragraph">
                  <wp:posOffset>2499995</wp:posOffset>
                </wp:positionV>
                <wp:extent cx="5633720" cy="1333500"/>
                <wp:effectExtent l="0" t="0" r="508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89225" y="3288665"/>
                          <a:ext cx="563372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70AD47" w:themeColor="accent6"/>
                                <w:sz w:val="48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48"/>
                                <w:szCs w:val="4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Inventory Tracking System for Food Bank</w:t>
                            </w:r>
                          </w:p>
                          <w:p>
                            <w:pPr>
                              <w:rPr>
                                <w:color w:val="404040" w:themeColor="text1" w:themeTint="BF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Date: May 10,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45pt;margin-top:196.85pt;height:105pt;width:443.6pt;z-index:251660288;mso-width-relative:page;mso-height-relative:page;" fillcolor="#FFFFFF [3201]" filled="t" stroked="f" coordsize="21600,21600" o:gfxdata="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ZgjPn1QAAAAoBAAAPAAAAAAAAAAEAIAAAACIAAABk&#10;cnMvZG93bnJldi54bWxQSwECFAAUAAAACACHTuJAGJ9KHkICAACBBAAADgAAAAAAAAABACAAAAAk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70AD47" w:themeColor="accent6"/>
                          <w:sz w:val="48"/>
                          <w:szCs w:val="4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sz w:val="48"/>
                          <w:szCs w:val="4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Inventory Tracking System for Food Bank</w:t>
                      </w:r>
                    </w:p>
                    <w:p>
                      <w:pPr>
                        <w:rPr>
                          <w:color w:val="404040" w:themeColor="text1" w:themeTint="BF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Date: May 10,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-562610</wp:posOffset>
                </wp:positionH>
                <wp:positionV relativeFrom="paragraph">
                  <wp:posOffset>510540</wp:posOffset>
                </wp:positionV>
                <wp:extent cx="2467610" cy="1569085"/>
                <wp:effectExtent l="0" t="0" r="8890" b="571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34535" y="1470660"/>
                          <a:ext cx="2467610" cy="156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sz w:val="20"/>
                              </w:rPr>
                              <w:drawing>
                                <wp:inline distT="0" distB="0" distL="114300" distR="114300">
                                  <wp:extent cx="2148840" cy="1465580"/>
                                  <wp:effectExtent l="0" t="0" r="10160" b="7620"/>
                                  <wp:docPr id="387508964" name="Picture 21" descr="760bf1b0-aa9c-4c1e-acfb-06eb2cac77c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7508964" name="Picture 21" descr="760bf1b0-aa9c-4c1e-acfb-06eb2cac77ca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8840" cy="1465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3pt;margin-top:40.2pt;height:123.55pt;width:194.3pt;z-index:251667456;mso-width-relative:page;mso-height-relative:page;" fillcolor="#FFFFFF [3201]" filled="t" stroked="f" coordsize="21600,21600" o:gfxdata="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HGsn2LVAAAACgEAAA8AAAAAAAAAAQAgAAAAIgAAAGRycy9k&#10;b3ducmV2LnhtbFBLAQIUABQAAAAIAIdO4kDrelB+PgIAAIMEAAAOAAAAAAAAAAEAIAAAACQ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sz w:val="20"/>
                        </w:rPr>
                        <w:drawing>
                          <wp:inline distT="0" distB="0" distL="114300" distR="114300">
                            <wp:extent cx="2148840" cy="1465580"/>
                            <wp:effectExtent l="0" t="0" r="10160" b="7620"/>
                            <wp:docPr id="387508964" name="Picture 21" descr="760bf1b0-aa9c-4c1e-acfb-06eb2cac77c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7508964" name="Picture 21" descr="760bf1b0-aa9c-4c1e-acfb-06eb2cac77ca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8840" cy="1465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1266190</wp:posOffset>
                </wp:positionH>
                <wp:positionV relativeFrom="paragraph">
                  <wp:posOffset>4169410</wp:posOffset>
                </wp:positionV>
                <wp:extent cx="3468370" cy="3657600"/>
                <wp:effectExtent l="0" t="0" r="1143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05100" y="3138170"/>
                          <a:ext cx="3468370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erlin Sans FB Demi" w:hAnsi="Berlin Sans FB Demi" w:cs="Berlin Sans FB Demi"/>
                                <w:color w:val="70AD47" w:themeColor="accent6"/>
                                <w:sz w:val="40"/>
                                <w:szCs w:val="4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Berlin Sans FB Demi" w:hAnsi="Berlin Sans FB Demi" w:cs="Berlin Sans FB Demi"/>
                                <w:color w:val="70AD47" w:themeColor="accent6"/>
                                <w:sz w:val="40"/>
                                <w:szCs w:val="4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Prepared For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 w:eastAsiaTheme="minorEastAsia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Acme Corp Management</w:t>
                            </w:r>
                            <w: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, Professor Ananth Jillepalli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Berlin Sans FB Demi" w:hAnsi="Berlin Sans FB Demi" w:cs="Berlin Sans FB Demi"/>
                                <w:b/>
                                <w:bCs/>
                                <w:color w:val="70AD47" w:themeColor="accent6"/>
                                <w:sz w:val="40"/>
                                <w:szCs w:val="4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Berlin Sans FB Demi" w:hAnsi="Berlin Sans FB Demi" w:cs="Berlin Sans FB Demi"/>
                                <w:b/>
                                <w:bCs/>
                                <w:color w:val="70AD47" w:themeColor="accent6"/>
                                <w:sz w:val="40"/>
                                <w:szCs w:val="4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Prepared By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Yaru Gao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Dante Meyer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Ife</w:t>
                            </w:r>
                            <w:r>
                              <w:rPr>
                                <w:rFonts w:hint="eastAsia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oluwa Daniel</w:t>
                            </w:r>
                            <w: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Ogabi</w:t>
                            </w:r>
                          </w:p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Berlin Sans FB Demi" w:hAnsi="Berlin Sans FB Demi" w:cs="Berlin Sans FB Demi"/>
                                <w:b/>
                                <w:bCs/>
                                <w:color w:val="70AD47" w:themeColor="accent6"/>
                                <w:sz w:val="40"/>
                                <w:szCs w:val="4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Berlin Sans FB Demi" w:hAnsi="Berlin Sans FB Demi" w:cs="Berlin Sans FB Demi"/>
                                <w:b/>
                                <w:bCs/>
                                <w:color w:val="70AD47" w:themeColor="accent6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Mentored</w:t>
                            </w:r>
                            <w:r>
                              <w:rPr>
                                <w:rFonts w:hint="default" w:ascii="Berlin Sans FB Demi" w:hAnsi="Berlin Sans FB Demi" w:cs="Berlin Sans FB Demi"/>
                                <w:b/>
                                <w:bCs/>
                                <w:color w:val="70AD47" w:themeColor="accent6"/>
                                <w:sz w:val="40"/>
                                <w:szCs w:val="4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By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Professor Ananth Jillepalli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7pt;margin-top:328.3pt;height:288pt;width:273.1pt;z-index:251661312;mso-width-relative:page;mso-height-relative:page;" fillcolor="#FFFFFF [3201]" filled="t" stroked="f" coordsize="21600,21600" o:gfxdata="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FW22MHXAAAADAEAAA8AAAAAAAAAAQAgAAAAIgAAAGRycy9k&#10;b3ducmV2LnhtbFBLAQIUABQAAAAIAIdO4kCYUWdJPAIAAIEEAAAOAAAAAAAAAAEAIAAAACY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erlin Sans FB Demi" w:hAnsi="Berlin Sans FB Demi" w:cs="Berlin Sans FB Demi"/>
                          <w:color w:val="70AD47" w:themeColor="accent6"/>
                          <w:sz w:val="40"/>
                          <w:szCs w:val="4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default" w:ascii="Berlin Sans FB Demi" w:hAnsi="Berlin Sans FB Demi" w:cs="Berlin Sans FB Demi"/>
                          <w:color w:val="70AD47" w:themeColor="accent6"/>
                          <w:sz w:val="40"/>
                          <w:szCs w:val="4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Prepared For</w:t>
                      </w:r>
                    </w:p>
                    <w:p>
                      <w:pPr>
                        <w:rPr>
                          <w:rFonts w:hint="default" w:ascii="Arial" w:hAnsi="Arial" w:cs="Arial" w:eastAsiaTheme="minorEastAsia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Acme Corp Management</w:t>
                      </w:r>
                      <w: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, Professor Ananth Jillepalli</w:t>
                      </w:r>
                    </w:p>
                    <w:p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default" w:ascii="Berlin Sans FB Demi" w:hAnsi="Berlin Sans FB Demi" w:cs="Berlin Sans FB Demi"/>
                          <w:b/>
                          <w:bCs/>
                          <w:color w:val="70AD47" w:themeColor="accent6"/>
                          <w:sz w:val="40"/>
                          <w:szCs w:val="4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default" w:ascii="Berlin Sans FB Demi" w:hAnsi="Berlin Sans FB Demi" w:cs="Berlin Sans FB Demi"/>
                          <w:b/>
                          <w:bCs/>
                          <w:color w:val="70AD47" w:themeColor="accent6"/>
                          <w:sz w:val="40"/>
                          <w:szCs w:val="4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Prepared By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Yaru Gao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Dante Meyer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Ife</w:t>
                      </w:r>
                      <w:r>
                        <w:rPr>
                          <w:rFonts w:hint="eastAsia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oluwa Daniel</w:t>
                      </w:r>
                      <w: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Ogabi</w:t>
                      </w:r>
                    </w:p>
                    <w:p>
                      <w:pPr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default" w:ascii="Berlin Sans FB Demi" w:hAnsi="Berlin Sans FB Demi" w:cs="Berlin Sans FB Demi"/>
                          <w:b/>
                          <w:bCs/>
                          <w:color w:val="70AD47" w:themeColor="accent6"/>
                          <w:sz w:val="40"/>
                          <w:szCs w:val="4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Berlin Sans FB Demi" w:hAnsi="Berlin Sans FB Demi" w:cs="Berlin Sans FB Demi"/>
                          <w:b/>
                          <w:bCs/>
                          <w:color w:val="70AD47" w:themeColor="accent6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Mentored</w:t>
                      </w:r>
                      <w:r>
                        <w:rPr>
                          <w:rFonts w:hint="default" w:ascii="Berlin Sans FB Demi" w:hAnsi="Berlin Sans FB Demi" w:cs="Berlin Sans FB Demi"/>
                          <w:b/>
                          <w:bCs/>
                          <w:color w:val="70AD47" w:themeColor="accent6"/>
                          <w:sz w:val="40"/>
                          <w:szCs w:val="4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By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Professor Ananth Jillepalli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-1135380</wp:posOffset>
                </wp:positionH>
                <wp:positionV relativeFrom="paragraph">
                  <wp:posOffset>-926465</wp:posOffset>
                </wp:positionV>
                <wp:extent cx="7544435" cy="685165"/>
                <wp:effectExtent l="0" t="0" r="12065" b="635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4435" cy="6851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4pt;margin-top:-72.95pt;height:53.95pt;width:594.05pt;z-index:251662336;v-text-anchor:middle;mso-width-relative:page;mso-height-relative:page;" fillcolor="#D9D9D9 [2732]" filled="t" stroked="f" coordsize="21600,21600" o:gfxdata="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yoVCYdsAAAAOAQAADwAAAAAAAAABACAAAAAiAAAAZHJzL2Rvd25yZXYu&#10;eG1sUEsBAhQAFAAAAAgAh07iQOO3J79qAgAA1wQAAA4AAAAAAAAAAQAgAAAAKgEAAGRycy9lMm9E&#10;b2MueG1sUEsFBgAAAAAGAAYAWQEAAAY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-1134745</wp:posOffset>
                </wp:positionH>
                <wp:positionV relativeFrom="paragraph">
                  <wp:posOffset>9095740</wp:posOffset>
                </wp:positionV>
                <wp:extent cx="7544435" cy="685165"/>
                <wp:effectExtent l="0" t="0" r="12065" b="63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4435" cy="6851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35pt;margin-top:716.2pt;height:53.95pt;width:594.05pt;z-index:251663360;v-text-anchor:middle;mso-width-relative:page;mso-height-relative:page;" fillcolor="#D9D9D9 [2732]" filled="t" stroked="f" coordsize="21600,21600" o:gfxdata="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zXL3BNwAAAAPAQAADwAAAAAAAAABACAAAAAiAAAAZHJzL2Rvd25yZXYu&#10;eG1sUEsBAhQAFAAAAAgAh07iQIpgsoxpAgAA2QQAAA4AAAAAAAAAAQAgAAAAKwEAAGRycy9lMm9E&#10;b2MueG1sUEsFBgAAAAAGAAYAWQEAAAY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 w:eastAsiaTheme="minor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-1135380</wp:posOffset>
                </wp:positionH>
                <wp:positionV relativeFrom="paragraph">
                  <wp:posOffset>-926465</wp:posOffset>
                </wp:positionV>
                <wp:extent cx="7544435" cy="685165"/>
                <wp:effectExtent l="0" t="0" r="12065" b="63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4435" cy="6851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4pt;margin-top:-72.95pt;height:53.95pt;width:594.05pt;z-index:251665408;v-text-anchor:middle;mso-width-relative:page;mso-height-relative:page;" fillcolor="#D9D9D9 [2732]" filled="t" stroked="f" coordsize="21600,21600" o:gfxdata="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yoVCYdsAAAAOAQAADwAAAAAAAAABACAAAAAiAAAAZHJzL2Rvd25yZXYu&#10;eG1sUEsBAhQAFAAAAAgAh07iQP4zRbZqAgAA2QQAAA4AAAAAAAAAAQAgAAAAKgEAAGRycy9lMm9E&#10;b2MueG1sUEsFBgAAAAAGAAYAWQEAAAY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ragraph">
                  <wp:posOffset>208280</wp:posOffset>
                </wp:positionV>
                <wp:extent cx="4895215" cy="1828800"/>
                <wp:effectExtent l="0" t="0" r="6985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21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MAY</w:t>
                            </w: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10, 2024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 w:ascii="Berlin Sans FB Demi" w:hAnsi="Berlin Sans FB Demi" w:cs="Berlin Sans FB Demi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Berlin Sans FB Demi" w:hAnsi="Berlin Sans FB Demi" w:cs="Berlin Sans FB Demi"/>
                                <w:sz w:val="32"/>
                                <w:szCs w:val="32"/>
                                <w:lang w:val="en-US" w:eastAsia="zh-CN"/>
                              </w:rPr>
                              <w:t>Ananth Jillepalli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7F7F7F" w:themeColor="background1" w:themeShade="8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32"/>
                                <w:szCs w:val="32"/>
                                <w:lang w:val="en-US" w:eastAsia="zh-CN"/>
                              </w:rPr>
                              <w:t>School of Electrical Engineering &amp; Computer Science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7F7F7F" w:themeColor="background1" w:themeShade="8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32"/>
                                <w:szCs w:val="32"/>
                                <w:lang w:val="en-US" w:eastAsia="zh-CN"/>
                              </w:rPr>
                              <w:t>Washington State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4pt;margin-top:16.4pt;height:144pt;width:385.45pt;mso-wrap-distance-bottom:0pt;mso-wrap-distance-left:9pt;mso-wrap-distance-right:9pt;mso-wrap-distance-top:0pt;z-index:251666432;mso-width-relative:page;mso-height-relative:page;" fillcolor="#FFFFFF [3201]" filled="t" stroked="f" coordsize="21600,21600" o:gfxdata="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qzPbi2AAAAAsBAAAPAAAAAAAAAAEAIAAAACIA&#10;AABkcnMvZG93bnJldi54bWxQSwECFAAUAAAACACHTuJAx9xaV0ICAACRBAAADgAAAAAAAAABACAA&#10;AAAn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color w:val="595959" w:themeColor="text1" w:themeTint="A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Arial" w:hAnsi="Arial" w:cs="Arial"/>
                          <w:color w:val="595959" w:themeColor="text1" w:themeTint="A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MAY</w:t>
                      </w: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10, 2024</w:t>
                      </w:r>
                    </w:p>
                    <w:p>
                      <w:pPr>
                        <w:jc w:val="center"/>
                        <w:rPr>
                          <w:rFonts w:hint="default" w:ascii="Arial" w:hAnsi="Arial" w:cs="Arial"/>
                          <w:sz w:val="32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 w:ascii="Berlin Sans FB Demi" w:hAnsi="Berlin Sans FB Demi" w:cs="Berlin Sans FB Demi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Berlin Sans FB Demi" w:hAnsi="Berlin Sans FB Demi" w:cs="Berlin Sans FB Demi"/>
                          <w:sz w:val="32"/>
                          <w:szCs w:val="32"/>
                          <w:lang w:val="en-US" w:eastAsia="zh-CN"/>
                        </w:rPr>
                        <w:t>Ananth Jillepalli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7F7F7F" w:themeColor="background1" w:themeShade="8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32"/>
                          <w:szCs w:val="32"/>
                          <w:lang w:val="en-US" w:eastAsia="zh-CN"/>
                        </w:rPr>
                        <w:t>School of Electrical Engineering &amp; Computer Science</w:t>
                      </w:r>
                    </w:p>
                    <w:p>
                      <w:pPr>
                        <w:jc w:val="center"/>
                        <w:rPr>
                          <w:rFonts w:hint="default" w:eastAsiaTheme="minorEastAsia"/>
                          <w:color w:val="7F7F7F" w:themeColor="background1" w:themeShade="8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32"/>
                          <w:szCs w:val="32"/>
                          <w:lang w:val="en-US" w:eastAsia="zh-CN"/>
                        </w:rPr>
                        <w:t>Washington State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Dear </w:t>
      </w:r>
      <w:r>
        <w:rPr>
          <w:rFonts w:hint="default" w:ascii="Arial" w:hAnsi="Arial" w:cs="Arial"/>
          <w:color w:val="404040" w:themeColor="text1" w:themeTint="BF"/>
          <w:sz w:val="32"/>
          <w:szCs w:val="32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Professor Jillepalli</w:t>
      </w:r>
      <w: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</w:t>
      </w:r>
    </w:p>
    <w:p>
      <w:pP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We are looking forward to our upcoming meeting where we will discuss the </w:t>
      </w:r>
      <w:r>
        <w:rPr>
          <w:rFonts w:hint="default" w:ascii="Arial" w:hAnsi="Arial" w:cs="Arial"/>
          <w:color w:val="404040" w:themeColor="text1" w:themeTint="BF"/>
          <w:sz w:val="32"/>
          <w:szCs w:val="32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details of the Inventory Tracking System for Food Bank project</w:t>
      </w:r>
      <w: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. This document serves as an introduction to our team and provides an overview of our qualifications. The following pages detail the</w:t>
      </w:r>
      <w:r>
        <w:rPr>
          <w:rFonts w:hint="default" w:ascii="Arial" w:hAnsi="Arial" w:cs="Arial"/>
          <w:color w:val="404040" w:themeColor="text1" w:themeTint="BF"/>
          <w:sz w:val="32"/>
          <w:szCs w:val="32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education</w:t>
      </w:r>
      <w: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 skills, and relevant experiences of each team member.</w:t>
      </w:r>
    </w:p>
    <w:p>
      <w:pP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Sincerely,</w:t>
      </w:r>
    </w:p>
    <w:p>
      <w:pPr>
        <w:rPr>
          <w:rFonts w:hint="default" w:ascii="Arial" w:hAnsi="Arial" w:cs="Arial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Arial" w:hAnsi="Arial" w:cs="Arial"/>
          <w:color w:val="404040" w:themeColor="text1" w:themeTint="BF"/>
          <w:sz w:val="32"/>
          <w:szCs w:val="32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Arial" w:hAnsi="Arial" w:cs="Arial"/>
          <w:color w:val="404040" w:themeColor="text1" w:themeTint="BF"/>
          <w:sz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-1134745</wp:posOffset>
                </wp:positionH>
                <wp:positionV relativeFrom="paragraph">
                  <wp:posOffset>5220335</wp:posOffset>
                </wp:positionV>
                <wp:extent cx="7544435" cy="685165"/>
                <wp:effectExtent l="0" t="0" r="12065" b="635"/>
                <wp:wrapNone/>
                <wp:docPr id="11" name="Rectang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4435" cy="6851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35pt;margin-top:411.05pt;height:53.95pt;width:594.05pt;z-index:251664384;v-text-anchor:middle;mso-width-relative:page;mso-height-relative:page;" fillcolor="#D9D9D9 [2732]" filled="t" stroked="f" coordsize="21600,21600" o:gfxdata="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qEUYwNsAAAANAQAADwAAAAAAAAABACAAAAAiAAAAZHJzL2Rvd25yZXYu&#10;eG1sUEsBAhQAFAAAAAgAh07iQDDJyZFqAgAA2QQAAA4AAAAAAAAAAQAgAAAAKgEAAGRycy9lMm9E&#10;b2MueG1sUEsFBgAAAAAGAAYAWQEAAAY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Arial" w:hAnsi="Arial" w:cs="Arial"/>
          <w:color w:val="404040" w:themeColor="text1" w:themeTint="BF"/>
          <w:sz w:val="32"/>
          <w:szCs w:val="32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T-Nine Tea</w: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-1134745</wp:posOffset>
                </wp:positionH>
                <wp:positionV relativeFrom="paragraph">
                  <wp:posOffset>2912745</wp:posOffset>
                </wp:positionV>
                <wp:extent cx="7544435" cy="685165"/>
                <wp:effectExtent l="0" t="0" r="12065" b="635"/>
                <wp:wrapNone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4435" cy="6851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35pt;margin-top:229.35pt;height:53.95pt;width:594.05pt;z-index:251668480;v-text-anchor:middle;mso-width-relative:page;mso-height-relative:page;" fillcolor="#D9D9D9 [2732]" filled="t" stroked="f" coordsize="21600,21600" o:gfxdata="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AYDGb9oAAAANAQAADwAAAAAAAAABACAAAAAiAAAAZHJzL2Rvd25yZXYu&#10;eG1sUEsBAhQAFAAAAAgAh07iQLNQvsprAgAA2QQAAA4AAAAAAAAAAQAgAAAAKQEAAGRycy9lMm9E&#10;b2MueG1sUEsFBgAAAAAGAAYAWQEAAAY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Arial" w:hAnsi="Arial" w:cs="Arial"/>
          <w:color w:val="404040" w:themeColor="text1" w:themeTint="BF"/>
          <w:sz w:val="32"/>
          <w:szCs w:val="32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m</w:t>
      </w:r>
    </w:p>
    <w:p>
      <w:pPr>
        <w:widowControl w:val="0"/>
        <w:contextualSpacing/>
        <w:jc w:val="both"/>
        <w:rPr>
          <w:rFonts w:ascii="Arial" w:hAnsi="Arial" w:eastAsia="宋体" w:cs="Times New Roman"/>
          <w:b/>
          <w:bCs/>
          <w:spacing w:val="-10"/>
          <w:kern w:val="28"/>
          <w:sz w:val="56"/>
          <w:szCs w:val="56"/>
          <w:lang w:val="en-US" w:eastAsia="zh-CN" w:bidi="ar-SA"/>
        </w:r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-66040</wp:posOffset>
                </wp:positionH>
                <wp:positionV relativeFrom="paragraph">
                  <wp:posOffset>447675</wp:posOffset>
                </wp:positionV>
                <wp:extent cx="3312795" cy="595630"/>
                <wp:effectExtent l="0" t="0" r="0" b="0"/>
                <wp:wrapNone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4" cy="595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jc w:val="left"/>
                              <w:rPr>
                                <w:rFonts w:hint="default" w:ascii="Arial" w:hAnsi="Arial" w:eastAsia="宋体" w:cs="Arial"/>
                                <w:color w:val="0D0D0D" w:themeColor="text1" w:themeTint="F2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cs="Arial" w:eastAsiaTheme="minorEastAsia"/>
                                <w:b/>
                                <w:bCs/>
                                <w:color w:val="0D0D0D" w:themeColor="text1" w:themeTint="F2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Major</w:t>
                            </w:r>
                            <w:r>
                              <w:rPr>
                                <w:rFonts w:hint="eastAsia" w:ascii="Arial" w:hAnsi="Arial" w:cs="Arial" w:eastAsiaTheme="minorEastAsia"/>
                                <w:color w:val="0D0D0D" w:themeColor="text1" w:themeTint="F2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: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.2pt;margin-top:35.25pt;height:46.9pt;width:260.85pt;z-index:251689984;mso-width-relative:page;mso-height-relative:page;" filled="f" stroked="f" coordsize="21600,21600" o:gfxdata="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eReXk1wAAAAoBAAAP&#10;AAAAAAAAAAEAIAAAACIAAABkcnMvZG93bnJldi54bWxQSwECFAAUAAAACACHTuJA5LfSPhkCAAAP&#10;BAAADgAAAAAAAAABACAAAAAmAQAAZHJzL2Uyb0RvYy54bWxQSwUGAAAAAAYABgBZAQAAs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jc w:val="left"/>
                        <w:rPr>
                          <w:rFonts w:hint="default" w:ascii="Arial" w:hAnsi="Arial" w:eastAsia="宋体" w:cs="Arial"/>
                          <w:color w:val="0D0D0D" w:themeColor="text1" w:themeTint="F2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Arial" w:hAnsi="Arial" w:cs="Arial" w:eastAsiaTheme="minorEastAsia"/>
                          <w:b/>
                          <w:bCs/>
                          <w:color w:val="0D0D0D" w:themeColor="text1" w:themeTint="F2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Major</w:t>
                      </w:r>
                      <w:r>
                        <w:rPr>
                          <w:rFonts w:hint="eastAsia" w:ascii="Arial" w:hAnsi="Arial" w:cs="Arial" w:eastAsiaTheme="minorEastAsia"/>
                          <w:color w:val="0D0D0D" w:themeColor="text1" w:themeTint="F2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: Computer Science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b/>
          <w:bCs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7312025</wp:posOffset>
                </wp:positionV>
                <wp:extent cx="4363085" cy="2152650"/>
                <wp:effectExtent l="0" t="0" r="37465" b="0"/>
                <wp:wrapNone/>
                <wp:docPr id="142" name="组合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085" cy="2152650"/>
                          <a:chOff x="0" y="0"/>
                          <a:chExt cx="4363566" cy="1877009"/>
                        </a:xfrm>
                      </wpg:grpSpPr>
                      <wps:wsp>
                        <wps:cNvPr id="139" name="文本框 139"/>
                        <wps:cNvSpPr txBox="1"/>
                        <wps:spPr>
                          <a:xfrm>
                            <a:off x="0" y="481914"/>
                            <a:ext cx="3867576" cy="13950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C/C++, Java, Haskell, Python (formal education and self-taught)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Javascript, HTML/CSS, PHP, SQL, Rust (self-taught)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2D/3D art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Adobe Photoshop and Premiere pro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Power-using and troubleshooting Windows and Linux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40" name="文本框 140"/>
                        <wps:cNvSpPr txBox="1"/>
                        <wps:spPr>
                          <a:xfrm>
                            <a:off x="0" y="0"/>
                            <a:ext cx="3941445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SKILLS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41" name="直接连接符 141"/>
                        <wps:cNvCnPr/>
                        <wps:spPr>
                          <a:xfrm>
                            <a:off x="74141" y="432487"/>
                            <a:ext cx="42894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2" o:spid="_x0000_s1026" o:spt="203" style="position:absolute;left:0pt;margin-top:575.75pt;height:169.5pt;width:343.55pt;mso-position-horizontal:right;mso-position-horizontal-relative:page;z-index:251675648;mso-width-relative:page;mso-height-relative:page;" coordsize="4363566,1877009" o:gfxdata="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">
                <o:lock v:ext="edit" aspectratio="f"/>
                <v:shape id="文本框 139" o:spid="_x0000_s1026" o:spt="202" type="#_x0000_t202" style="position:absolute;left:0;top:481914;height:1395095;width:3867576;" filled="f" stroked="f" coordsize="21600,21600" o:gfxdata="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Jxurr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1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C/C++, Java, Haskell, Python (formal education and self-taught)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1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Javascript, HTML/CSS, PHP, SQL, Rust (self-taught)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1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2D/3D art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1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Adobe Photoshop and Premiere pro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1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Power-using and troubleshooting Windows and Linux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文本框 140" o:spid="_x0000_s1026" o:spt="202" type="#_x0000_t202" style="position:absolute;left:0;top:0;height:446405;width:3941445;" filled="f" stroked="f" coordsize="21600,21600" o:gfxdata="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oLRO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SKILLS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41" o:spid="_x0000_s1026" o:spt="20" style="position:absolute;left:74141;top:432487;height:0;width:4289425;" filled="f" stroked="t" coordsize="21600,21600" o:gfxdata="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1vUay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b/>
          <w:bCs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3248025</wp:posOffset>
                </wp:positionH>
                <wp:positionV relativeFrom="paragraph">
                  <wp:posOffset>5724525</wp:posOffset>
                </wp:positionV>
                <wp:extent cx="4363720" cy="1647825"/>
                <wp:effectExtent l="0" t="0" r="36830" b="0"/>
                <wp:wrapNone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720" cy="1647826"/>
                          <a:chOff x="0" y="0"/>
                          <a:chExt cx="4364143" cy="1425407"/>
                        </a:xfrm>
                      </wpg:grpSpPr>
                      <wps:wsp>
                        <wps:cNvPr id="33" name="文本框 33"/>
                        <wps:cNvSpPr txBox="1"/>
                        <wps:spPr>
                          <a:xfrm>
                            <a:off x="74141" y="486293"/>
                            <a:ext cx="3916694" cy="9391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Personal programming projects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Drawing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Reading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Fixing computers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37" name="文本框 137"/>
                        <wps:cNvSpPr txBox="1"/>
                        <wps:spPr>
                          <a:xfrm>
                            <a:off x="0" y="0"/>
                            <a:ext cx="3941876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INTERESTS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38" name="直接连接符 138"/>
                        <wps:cNvCnPr/>
                        <wps:spPr>
                          <a:xfrm>
                            <a:off x="74141" y="420130"/>
                            <a:ext cx="429000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4" o:spid="_x0000_s1026" o:spt="203" style="position:absolute;left:0pt;margin-left:255.75pt;margin-top:450.75pt;height:129.75pt;width:343.6pt;mso-position-horizontal-relative:page;z-index:251674624;mso-width-relative:page;mso-height-relative:page;" coordsize="4364143,1425407" o:gfxdata="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">
                <o:lock v:ext="edit" aspectratio="f"/>
                <v:shape id="文本框 33" o:spid="_x0000_s1026" o:spt="202" type="#_x0000_t202" style="position:absolute;left:74141;top:486293;height:939114;width:3916694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2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Personal programming projects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2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Drawing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2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Reading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2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Fixing computers</w:t>
                        </w:r>
                      </w:p>
                    </w:txbxContent>
                  </v:textbox>
                </v:shape>
                <v:shape id="文本框 137" o:spid="_x0000_s1026" o:spt="202" type="#_x0000_t202" style="position:absolute;left:0;top:0;height:446405;width:3941876;" filled="f" stroked="f" coordsize="21600,21600" o:gfxdata="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T19HvQAA&#10;ANw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INTERESTS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38" o:spid="_x0000_s1026" o:spt="20" style="position:absolute;left:74141;top:420130;height:0;width:4290002;" filled="f" stroked="t" coordsize="21600,21600" o:gfxdata="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OLTLsAAADc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b/>
          <w:bCs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3552825</wp:posOffset>
                </wp:positionV>
                <wp:extent cx="2774315" cy="3590925"/>
                <wp:effectExtent l="0" t="0" r="0" b="0"/>
                <wp:wrapNone/>
                <wp:docPr id="126" name="组合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15" cy="3590923"/>
                          <a:chOff x="0" y="1"/>
                          <a:chExt cx="2774419" cy="1934072"/>
                        </a:xfrm>
                      </wpg:grpSpPr>
                      <wps:wsp>
                        <wps:cNvPr id="127" name="文本框 127"/>
                        <wps:cNvSpPr txBox="1"/>
                        <wps:spPr>
                          <a:xfrm>
                            <a:off x="404719" y="305401"/>
                            <a:ext cx="2361565" cy="1628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Washington State University – BS in Computer Science (2022-2026)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3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Automata Theory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3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Programming Language design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3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Computer Engineering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3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Data Structures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Timberline High School (3.2 GPA)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28" name="文本框 128"/>
                        <wps:cNvSpPr txBox="1"/>
                        <wps:spPr>
                          <a:xfrm>
                            <a:off x="374754" y="1"/>
                            <a:ext cx="2399665" cy="2462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EDUCATION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29" name="直接连接符 129"/>
                        <wps:cNvCnPr/>
                        <wps:spPr>
                          <a:xfrm>
                            <a:off x="0" y="246280"/>
                            <a:ext cx="2679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6" o:spid="_x0000_s1026" o:spt="203" style="position:absolute;left:0pt;margin-top:279.75pt;height:282.75pt;width:218.45pt;mso-position-horizontal:left;mso-position-horizontal-relative:page;z-index:251672576;mso-width-relative:page;mso-height-relative:page;" coordorigin="0,1" coordsize="2774419,1934072" o:gfxdata="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">
                <o:lock v:ext="edit" aspectratio="f"/>
                <v:shape id="文本框 127" o:spid="_x0000_s1026" o:spt="202" type="#_x0000_t202" style="position:absolute;left:404719;top:305401;height:1628672;width:2361565;" filled="f" stroked="f" coordsize="21600,21600" o:gfxdata="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WyZq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Washington State University – BS in Computer Science (2022-2026)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3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Automata Theory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3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Programming Language design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3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Computer Engineering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3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Data Structures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Timberline High School (3.2 GPA)</w:t>
                        </w:r>
                      </w:p>
                    </w:txbxContent>
                  </v:textbox>
                </v:shape>
                <v:shape id="文本框 128" o:spid="_x0000_s1026" o:spt="202" type="#_x0000_t202" style="position:absolute;left:374754;top:1;height:246248;width:2399665;" filled="f" stroked="f" coordsize="21600,21600" o:gfxdata="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CV3o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EDUCATION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29" o:spid="_x0000_s1026" o:spt="20" style="position:absolute;left:0;top:246280;height:0;width:2679700;" filled="f" stroked="t" coordsize="21600,21600" o:gfxdata="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uxrgKtwAAANw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b/>
          <w:bCs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2282190</wp:posOffset>
                </wp:positionV>
                <wp:extent cx="2774315" cy="1423670"/>
                <wp:effectExtent l="0" t="0" r="0" b="5080"/>
                <wp:wrapNone/>
                <wp:docPr id="122" name="组合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15" cy="1423670"/>
                          <a:chOff x="0" y="0"/>
                          <a:chExt cx="2774419" cy="1424180"/>
                        </a:xfrm>
                      </wpg:grpSpPr>
                      <wps:wsp>
                        <wps:cNvPr id="123" name="文本框 123"/>
                        <wps:cNvSpPr txBox="1"/>
                        <wps:spPr>
                          <a:xfrm>
                            <a:off x="404734" y="464695"/>
                            <a:ext cx="2361565" cy="959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Mobile: +360 763 6113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City: Lacey, WA (98503)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Email: dante.meyer@wsu.edu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24" name="文本框 124"/>
                        <wps:cNvSpPr txBox="1"/>
                        <wps:spPr>
                          <a:xfrm>
                            <a:off x="374754" y="0"/>
                            <a:ext cx="2399665" cy="447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CONTACT</w:t>
                              </w: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25" name="直接连接符 125"/>
                        <wps:cNvCnPr/>
                        <wps:spPr>
                          <a:xfrm>
                            <a:off x="0" y="434715"/>
                            <a:ext cx="2679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2" o:spid="_x0000_s1026" o:spt="203" style="position:absolute;left:0pt;margin-top:179.7pt;height:112.1pt;width:218.45pt;mso-position-horizontal:left;mso-position-horizontal-relative:page;z-index:251671552;mso-width-relative:page;mso-height-relative:page;" coordsize="2774419,1424180" o:gfxdata="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">
                <o:lock v:ext="edit" aspectratio="f"/>
                <v:shape id="文本框 123" o:spid="_x0000_s1026" o:spt="202" type="#_x0000_t202" style="position:absolute;left:404734;top:464695;height:959485;width:2361565;" filled="f" stroked="f" coordsize="21600,21600" o:gfxdata="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tz5m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Mobile: +360 763 6113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City: Lacey, WA (98503)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Email: dante.meyer@wsu.edu</w:t>
                        </w:r>
                      </w:p>
                    </w:txbxContent>
                  </v:textbox>
                </v:shape>
                <v:shape id="文本框 124" o:spid="_x0000_s1026" o:spt="202" type="#_x0000_t202" style="position:absolute;left:374754;top:0;height:447040;width:2399665;" filled="f" stroked="f" coordsize="21600,21600" o:gfxdata="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EV+2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CONTACT</w:t>
                        </w: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25" o:spid="_x0000_s1026" o:spt="20" style="position:absolute;left:0;top:434715;height:0;width:2679700;" filled="f" stroked="t" coordsize="21600,21600" o:gfxdata="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4uyD7UAAADcAAAADwAA&#10;AAAAAAABACAAAAAiAAAAZHJzL2Rvd25yZXYueG1sUEsBAhQAFAAAAAgAh07iQDMvBZ47AAAAOQAA&#10;ABAAAAAAAAAAAQAgAAAABAEAAGRycy9zaGFwZXhtbC54bWxQSwUGAAAAAAYABgBbAQAArgMAAAAA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b/>
          <w:bCs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3169285</wp:posOffset>
                </wp:positionH>
                <wp:positionV relativeFrom="paragraph">
                  <wp:posOffset>899795</wp:posOffset>
                </wp:positionV>
                <wp:extent cx="4372610" cy="4867275"/>
                <wp:effectExtent l="0" t="0" r="27940" b="0"/>
                <wp:wrapNone/>
                <wp:docPr id="134" name="组合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2610" cy="4867275"/>
                          <a:chOff x="0" y="0"/>
                          <a:chExt cx="4373129" cy="4704482"/>
                        </a:xfrm>
                      </wpg:grpSpPr>
                      <wps:wsp>
                        <wps:cNvPr id="531855089" name="文本框 21"/>
                        <wps:cNvSpPr txBox="1"/>
                        <wps:spPr>
                          <a:xfrm>
                            <a:off x="0" y="471054"/>
                            <a:ext cx="3981450" cy="4233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黑体" w:cs="Arial"/>
                                  <w:b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b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C/C++: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4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Lightweight Drawing program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1"/>
                                  <w:numId w:val="4"/>
                                </w:numPr>
                                <w:ind w:left="144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Uses SDL2 as a backend.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1"/>
                                  <w:numId w:val="4"/>
                                </w:numPr>
                                <w:ind w:left="144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Allows users to draw and animate on a memory-efficient canvas with multiple layers.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1"/>
                                  <w:numId w:val="4"/>
                                </w:numPr>
                                <w:ind w:left="144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Works with a variety of data structures and file formats.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4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CPU Graphics renderer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1"/>
                                  <w:numId w:val="4"/>
                                </w:numPr>
                                <w:ind w:left="144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Allows users to programmatically draw full-color bitmaps via the CPU which can be saved to a local drive.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黑体" w:cs="Arial"/>
                                  <w:b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b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Web development: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5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b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bCs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Hostable PHP-based forum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1"/>
                                  <w:numId w:val="5"/>
                                </w:numPr>
                                <w:ind w:left="144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b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Utilizes PHP written from scratch without any pre-existing external libraries.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1"/>
                                  <w:numId w:val="5"/>
                                </w:numPr>
                                <w:ind w:left="144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b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Uses SQLite as a backend to securely store user information and post data.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0"/>
                                  <w:numId w:val="5"/>
                                </w:numPr>
                                <w:ind w:left="72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b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bCs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JavaScript image gallery</w:t>
                              </w:r>
                            </w:p>
                            <w:p>
                              <w:pPr>
                                <w:pStyle w:val="5"/>
                                <w:widowControl w:val="0"/>
                                <w:numPr>
                                  <w:ilvl w:val="1"/>
                                  <w:numId w:val="5"/>
                                </w:numPr>
                                <w:ind w:left="1440" w:hanging="360"/>
                                <w:contextualSpacing/>
                                <w:jc w:val="left"/>
                                <w:rPr>
                                  <w:rFonts w:ascii="Arial" w:hAnsi="Arial" w:eastAsia="黑体" w:cs="Arial"/>
                                  <w:b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Reads from a data file pointing to images and constructs a customizable gallery with them.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32" name="文本框 132"/>
                        <wps:cNvSpPr txBox="1"/>
                        <wps:spPr>
                          <a:xfrm>
                            <a:off x="0" y="0"/>
                            <a:ext cx="3941876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Projects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33" name="直接连接符 133"/>
                        <wps:cNvCnPr/>
                        <wps:spPr>
                          <a:xfrm>
                            <a:off x="83127" y="429491"/>
                            <a:ext cx="429000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4" o:spid="_x0000_s1026" o:spt="203" style="position:absolute;left:0pt;margin-left:249.55pt;margin-top:70.85pt;height:383.25pt;width:344.3pt;mso-position-horizontal-relative:page;z-index:251673600;mso-width-relative:page;mso-height-relative:page;" coordsize="4373129,4704482" o:gfxdata="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">
                <o:lock v:ext="edit" aspectratio="f"/>
                <v:shape id="文本框 21" o:spid="_x0000_s1026" o:spt="202" type="#_x0000_t202" style="position:absolute;left:0;top:471054;height:4233428;width:3981450;" filled="f" stroked="f" coordsize="21600,21600" o:gfxdata="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BFhHtvFAAAA4gAAAA8AAAAAAAAAAQAgAAAAIgAAAGRycy9kb3ducmV2LnhtbFBLAQIUABQAAAAI&#10;AIdO4kAzLwWeOwAAADkAAAAQAAAAAAAAAAEAIAAAABQBAABkcnMvc2hhcGV4bWwueG1sUEsFBgAA&#10;AAAGAAYAWwEAAL4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ascii="Arial" w:hAnsi="Arial" w:eastAsia="黑体" w:cs="Arial"/>
                            <w:b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b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C/C++: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4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Lightweight Drawing program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1"/>
                            <w:numId w:val="4"/>
                          </w:numPr>
                          <w:ind w:left="144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Uses SDL2 as a backend.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1"/>
                            <w:numId w:val="4"/>
                          </w:numPr>
                          <w:ind w:left="144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Allows users to draw and animate on a memory-efficient canvas with multiple layers.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1"/>
                            <w:numId w:val="4"/>
                          </w:numPr>
                          <w:ind w:left="144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Works with a variety of data structures and file formats.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4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CPU Graphics renderer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1"/>
                            <w:numId w:val="4"/>
                          </w:numPr>
                          <w:ind w:left="144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Allows users to programmatically draw full-color bitmaps via the CPU which can be saved to a local drive.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黑体" w:cs="Arial"/>
                            <w:b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b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Web development: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5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b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bCs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Hostable PHP-based forum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1"/>
                            <w:numId w:val="5"/>
                          </w:numPr>
                          <w:ind w:left="144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b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Utilizes PHP written from scratch without any pre-existing external libraries.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1"/>
                            <w:numId w:val="5"/>
                          </w:numPr>
                          <w:ind w:left="144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b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Uses SQLite as a backend to securely store user information and post data.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0"/>
                            <w:numId w:val="5"/>
                          </w:numPr>
                          <w:ind w:left="72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b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bCs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JavaScript image gallery</w:t>
                        </w:r>
                      </w:p>
                      <w:p>
                        <w:pPr>
                          <w:pStyle w:val="5"/>
                          <w:widowControl w:val="0"/>
                          <w:numPr>
                            <w:ilvl w:val="1"/>
                            <w:numId w:val="5"/>
                          </w:numPr>
                          <w:ind w:left="1440" w:hanging="360"/>
                          <w:contextualSpacing/>
                          <w:jc w:val="left"/>
                          <w:rPr>
                            <w:rFonts w:ascii="Arial" w:hAnsi="Arial" w:eastAsia="黑体" w:cs="Arial"/>
                            <w:b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Reads from a data file pointing to images and constructs a customizable gallery with them.</w:t>
                        </w:r>
                      </w:p>
                    </w:txbxContent>
                  </v:textbox>
                </v:shape>
                <v:shape id="文本框 132" o:spid="_x0000_s1026" o:spt="202" type="#_x0000_t202" style="position:absolute;left:0;top:0;height:446405;width:3941876;" filled="f" stroked="f" coordsize="21600,21600" o:gfxdata="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44/N+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Projects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33" o:spid="_x0000_s1026" o:spt="20" style="position:absolute;left:83127;top:429491;height:0;width:4290002;" filled="f" stroked="t" coordsize="21600,21600" o:gfxdata="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vcZPbgAAADcAAAA&#10;DwAAAAAAAAABACAAAAAiAAAAZHJzL2Rvd25yZXYueG1sUEsBAhQAFAAAAAgAh07iQDMvBZ47AAAA&#10;OQAAABAAAAAAAAAAAQAgAAAABwEAAGRycy9zaGFwZXhtbC54bWxQSwUGAAAAAAYABgBbAQAAsQMA&#10;AAAA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b/>
          <w:bCs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1842135" cy="1842770"/>
                <wp:effectExtent l="0" t="0" r="24765" b="24130"/>
                <wp:wrapSquare wrapText="bothSides"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135" cy="1842770"/>
                        </a:xfrm>
                        <a:prstGeom prst="ellipse">
                          <a:avLst/>
                        </a:prstGeom>
                        <a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椭圆 2" o:spid="_x0000_s1026" o:spt="3" type="#_x0000_t3" style="position:absolute;left:0pt;margin-left:0pt;margin-top:4.5pt;height:145.1pt;width:145.05pt;mso-wrap-distance-bottom:0pt;mso-wrap-distance-left:9pt;mso-wrap-distance-right:9pt;mso-wrap-distance-top:0pt;z-index:251676672;v-text-anchor:middle;mso-width-relative:page;mso-height-relative:page;" filled="t" stroked="t" coordsize="21600,21600" o:gfxdata="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">
                <v:fill type="frame" on="t" focussize="0,0" recolor="t" rotate="t" r:id="rId5"/>
                <v:stroke weight="1.5pt" color="#A6A6A6 [2092]" miterlimit="8" joinstyle="miter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rFonts w:ascii="Arial" w:hAnsi="Arial" w:eastAsiaTheme="majorEastAsia" w:cstheme="majorBidi"/>
          <w:b/>
          <w:bCs/>
          <w:spacing w:val="-10"/>
          <w:kern w:val="28"/>
          <w:sz w:val="56"/>
          <w:szCs w:val="56"/>
          <w:lang w:val="en-US" w:eastAsia="zh-CN" w:bidi="ar-SA"/>
        </w:rPr>
        <w:t>Dante Meyer</w:t>
      </w:r>
    </w:p>
    <w:p>
      <w:p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widowControl w:val="0"/>
        <w:jc w:val="both"/>
        <w:rPr>
          <w:rFonts w:ascii="Arial" w:hAnsi="Arial" w:eastAsia="宋体" w:cs="Times New Roman"/>
          <w:kern w:val="2"/>
          <w:sz w:val="21"/>
          <w:szCs w:val="22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2067560</wp:posOffset>
                </wp:positionH>
                <wp:positionV relativeFrom="paragraph">
                  <wp:posOffset>5574030</wp:posOffset>
                </wp:positionV>
                <wp:extent cx="4363085" cy="2002790"/>
                <wp:effectExtent l="0" t="0" r="5715" b="0"/>
                <wp:wrapNone/>
                <wp:docPr id="1715388018" name="组合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085" cy="2002790"/>
                          <a:chOff x="0" y="0"/>
                          <a:chExt cx="4363566" cy="2003413"/>
                        </a:xfrm>
                      </wpg:grpSpPr>
                      <wps:wsp>
                        <wps:cNvPr id="1628775323" name="文本框 139"/>
                        <wps:cNvSpPr txBox="1"/>
                        <wps:spPr>
                          <a:xfrm>
                            <a:off x="0" y="482115"/>
                            <a:ext cx="3230601" cy="15212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C &amp;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C++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HTML5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Python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Java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Haskell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黑体" w:cs="Times New Roman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Adobe P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hotoshop 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Adobe I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llustrator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341819849" name="文本框 140"/>
                        <wps:cNvSpPr txBox="1"/>
                        <wps:spPr>
                          <a:xfrm>
                            <a:off x="0" y="0"/>
                            <a:ext cx="3941445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SKILLS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71872084" name="直接连接符 141"/>
                        <wps:cNvCnPr/>
                        <wps:spPr>
                          <a:xfrm>
                            <a:off x="74141" y="432487"/>
                            <a:ext cx="42894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2" o:spid="_x0000_s1026" o:spt="203" style="position:absolute;left:0pt;margin-left:162.8pt;margin-top:438.9pt;height:157.7pt;width:343.55pt;z-index:251682816;mso-width-relative:page;mso-height-relative:page;" coordsize="4363566,2003413" o:gfxdata="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">
                <o:lock v:ext="edit" aspectratio="f"/>
                <v:shape id="文本框 139" o:spid="_x0000_s1026" o:spt="202" type="#_x0000_t202" style="position:absolute;left:0;top:482115;height:1521298;width:3230601;" filled="f" stroked="f" coordsize="21600,21600" o:gfxdata="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yp&#10;Ac3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C &amp; </w:t>
                        </w: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C++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HTML5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Python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Java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Haskell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黑体" w:cs="Times New Roman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Adobe P</w:t>
                        </w:r>
                        <w:r>
                          <w:rPr>
                            <w:rFonts w:hint="default" w:ascii="Arial" w:hAnsi="Arial" w:eastAsia="黑体" w:cstheme="minorBidi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hotoshop 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Adobe I</w:t>
                        </w:r>
                        <w:r>
                          <w:rPr>
                            <w:rFonts w:hint="default" w:ascii="Arial" w:hAnsi="Arial" w:eastAsia="黑体" w:cstheme="minorBidi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llustrator</w:t>
                        </w:r>
                      </w:p>
                    </w:txbxContent>
                  </v:textbox>
                </v:shape>
                <v:shape id="文本框 140" o:spid="_x0000_s1026" o:spt="202" type="#_x0000_t202" style="position:absolute;left:0;top:0;height:446405;width:3941445;" filled="f" stroked="f" coordsize="21600,21600" o:gfxdata="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CE1JC3FAAAA4gAAAA8AAAAAAAAAAQAgAAAAIgAAAGRycy9kb3ducmV2LnhtbFBLAQIUABQAAAAI&#10;AIdO4kAzLwWeOwAAADkAAAAQAAAAAAAAAAEAIAAAABQBAABkcnMvc2hhcGV4bWwueG1sUEsFBgAA&#10;AAAGAAYAWwEAAL4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SKILLS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41" o:spid="_x0000_s1026" o:spt="20" style="position:absolute;left:74141;top:432487;height:0;width:4289425;" filled="f" stroked="t" coordsize="21600,21600" o:gfxdata="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UlYN&#10;wAAAAOE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2058035</wp:posOffset>
                </wp:positionH>
                <wp:positionV relativeFrom="paragraph">
                  <wp:posOffset>2109470</wp:posOffset>
                </wp:positionV>
                <wp:extent cx="4372610" cy="3563620"/>
                <wp:effectExtent l="0" t="0" r="8890" b="0"/>
                <wp:wrapNone/>
                <wp:docPr id="1426146981" name="组合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2610" cy="3563618"/>
                          <a:chOff x="0" y="0"/>
                          <a:chExt cx="4373129" cy="3564188"/>
                        </a:xfrm>
                      </wpg:grpSpPr>
                      <wps:wsp>
                        <wps:cNvPr id="539816690" name="文本框 21"/>
                        <wps:cNvSpPr txBox="1"/>
                        <wps:spPr>
                          <a:xfrm>
                            <a:off x="0" y="471245"/>
                            <a:ext cx="3981287" cy="30929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hint="eastAsia" w:ascii="Arial" w:hAnsi="Arial" w:eastAsia="黑体" w:cs="Times New Roman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Inventory Tracking Program (C++ &amp; HTML5)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黑体" w:cs="Times New Roman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○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Developed a web-based inventory tracking program in collaboration with a team, utilizing C++ for backend processes and HTML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5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for the user interface. This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program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aimed to 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provide real-time inventory status updates and management tools for an inventory company.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eastAsia" w:ascii="Arial" w:hAnsi="Arial" w:eastAsia="黑体" w:cs="Times New Roman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Diary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D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ecryption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G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ame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(C++)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eastAsia" w:ascii="Arial" w:hAnsi="Arial" w:eastAsia="黑体" w:cs="Times New Roman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○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Created a small, engaging game using C++ where players decrypt a diary by guessing the correct sequence of four colors within ten attempts. This game challenges users to solve the pattern through iterative clues and adjustments.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黑体" w:cs="Times New Roman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Connect Four Game (C++)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黑体" w:cs="Times New Roman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○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Developed a Connect Four game in C++, allowing two players to compete in aligning four consecutive pieces vertically, horizontally, or diagonally on a grid-based board.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黑体" w:cs="Times New Roman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434167073" name="文本框 132"/>
                        <wps:cNvSpPr txBox="1"/>
                        <wps:spPr>
                          <a:xfrm>
                            <a:off x="0" y="0"/>
                            <a:ext cx="3941876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Theme="minorEastAsia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PROJECTS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2006737114" name="直接连接符 133"/>
                        <wps:cNvCnPr/>
                        <wps:spPr>
                          <a:xfrm>
                            <a:off x="83127" y="429491"/>
                            <a:ext cx="429000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4" o:spid="_x0000_s1026" o:spt="203" style="position:absolute;left:0pt;margin-left:162.05pt;margin-top:166.1pt;height:280.6pt;width:344.3pt;z-index:251680768;mso-width-relative:page;mso-height-relative:page;" coordsize="4373129,3564188" o:gfxdata="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">
                <o:lock v:ext="edit" aspectratio="f"/>
                <v:shape id="文本框 21" o:spid="_x0000_s1026" o:spt="202" type="#_x0000_t202" style="position:absolute;left:0;top:471245;height:3092943;width:3981287;" filled="f" stroked="f" coordsize="21600,21600" o:gfxdata="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B&#10;Qf6xwwAAAOIAAAAPAAAAAAAAAAEAIAAAACIAAABkcnMvZG93bnJldi54bWxQSwECFAAUAAAACACH&#10;TuJAMy8FnjsAAAA5AAAAEAAAAAAAAAABACAAAAASAQAAZHJzL3NoYXBleG1sLnhtbFBLBQYAAAAA&#10;BgAGAFsBAAC8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hint="eastAsia" w:ascii="Arial" w:hAnsi="Arial" w:eastAsia="黑体" w:cs="Times New Roman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Inventory Tracking Program (C++ &amp; HTML5)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黑体" w:cs="Times New Roman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○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Developed a web-based inventory tracking program in collaboration with a team, utilizing C++ for backend processes and HTML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5</w:t>
                        </w:r>
                        <w:r>
                          <w:rPr>
                            <w:rFonts w:hint="default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for the user interface. This 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program</w:t>
                        </w:r>
                        <w:r>
                          <w:rPr>
                            <w:rFonts w:hint="default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aimed to </w:t>
                        </w:r>
                        <w:r>
                          <w:rPr>
                            <w:rFonts w:hint="default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provide real-time inventory status updates and management tools for an inventory company.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eastAsia" w:ascii="Arial" w:hAnsi="Arial" w:eastAsia="黑体" w:cs="Times New Roman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Diary </w:t>
                        </w:r>
                        <w:r>
                          <w:rPr>
                            <w:rFonts w:hint="eastAsia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D</w:t>
                        </w:r>
                        <w:r>
                          <w:rPr>
                            <w:rFonts w:hint="default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ecryption </w:t>
                        </w:r>
                        <w:r>
                          <w:rPr>
                            <w:rFonts w:hint="eastAsia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G</w:t>
                        </w:r>
                        <w:r>
                          <w:rPr>
                            <w:rFonts w:hint="default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ame</w:t>
                        </w:r>
                        <w:r>
                          <w:rPr>
                            <w:rFonts w:hint="eastAsia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(C++)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eastAsia" w:ascii="Arial" w:hAnsi="Arial" w:eastAsia="黑体" w:cs="Times New Roman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○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Created a small, engaging game using C++ where players decrypt a diary by guessing the correct sequence of four colors within ten attempts. This game challenges users to solve the pattern through iterative clues and adjustments.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黑体" w:cs="Times New Roman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Connect Four Game (C++)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黑体" w:cs="Times New Roman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○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Arial" w:hAnsi="Arial" w:eastAsia="黑体" w:cstheme="minorBidi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Developed a Connect Four game in C++, allowing two players to compete in aligning four consecutive pieces vertically, horizontally, or diagonally on a grid-based board.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黑体" w:cs="Times New Roman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文本框 132" o:spid="_x0000_s1026" o:spt="202" type="#_x0000_t202" style="position:absolute;left:0;top:0;height:446405;width:3941876;" filled="f" stroked="f" coordsize="21600,21600" o:gfxdata="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i&#10;J0AM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Theme="minorEastAsia" w:cstheme="minorBidi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PROJECTS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33" o:spid="_x0000_s1026" o:spt="20" style="position:absolute;left:83127;top:429491;height:0;width:4290002;" filled="f" stroked="t" coordsize="21600,21600" o:gfxdata="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HIc&#10;/MEAAADjAAAADwAAAAAAAAABACAAAAAiAAAAZHJzL2Rvd25yZXYueG1sUEsBAhQAFAAAAAgAh07i&#10;QDMvBZ47AAAAOQAAABAAAAAAAAAAAQAgAAAAEAEAAGRycy9zaGFwZXhtbC54bWxQSwUGAAAAAAYA&#10;BgBbAQAAugMAAAAA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7585075</wp:posOffset>
                </wp:positionV>
                <wp:extent cx="4363720" cy="1535430"/>
                <wp:effectExtent l="0" t="0" r="5080" b="0"/>
                <wp:wrapNone/>
                <wp:docPr id="96289493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720" cy="1535429"/>
                          <a:chOff x="0" y="0"/>
                          <a:chExt cx="4364143" cy="1535692"/>
                        </a:xfrm>
                      </wpg:grpSpPr>
                      <wps:wsp>
                        <wps:cNvPr id="555407928" name="文本框 33"/>
                        <wps:cNvSpPr txBox="1"/>
                        <wps:spPr>
                          <a:xfrm>
                            <a:off x="0" y="469345"/>
                            <a:ext cx="3916425" cy="10663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ind w:left="210" w:hanging="210" w:hangingChars="100"/>
                                <w:jc w:val="left"/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Passionate about linguistics, with a focus on phonology and etymology, exploring the origins and sounds of languages..</w:t>
                              </w:r>
                            </w:p>
                            <w:p>
                              <w:pPr>
                                <w:widowControl w:val="0"/>
                                <w:ind w:left="105" w:hanging="105" w:hangingChars="50"/>
                                <w:jc w:val="left"/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Enthusiastic about biology, particularly paleontology, studying ancient life forms and their evolution.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Video Games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52311206" name="文本框 137"/>
                        <wps:cNvSpPr txBox="1"/>
                        <wps:spPr>
                          <a:xfrm>
                            <a:off x="0" y="0"/>
                            <a:ext cx="3941876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INTERESTS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2090280063" name="直接连接符 138"/>
                        <wps:cNvCnPr/>
                        <wps:spPr>
                          <a:xfrm>
                            <a:off x="74141" y="420130"/>
                            <a:ext cx="429000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4" o:spid="_x0000_s1026" o:spt="203" style="position:absolute;left:0pt;margin-left:162.75pt;margin-top:597.25pt;height:120.9pt;width:343.6pt;z-index:251681792;mso-width-relative:page;mso-height-relative:page;" coordsize="4364143,1535692" o:gfxdata="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">
                <o:lock v:ext="edit" aspectratio="f"/>
                <v:shape id="文本框 33" o:spid="_x0000_s1026" o:spt="202" type="#_x0000_t202" style="position:absolute;left:0;top:469345;height:1066347;width:3916425;" filled="f" stroked="f" coordsize="21600,21600" o:gfxdata="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b&#10;bAEFwwAAAOIAAAAPAAAAAAAAAAEAIAAAACIAAABkcnMvZG93bnJldi54bWxQSwECFAAUAAAACACH&#10;TuJAMy8FnjsAAAA5AAAAEAAAAAAAAAABACAAAAASAQAAZHJzL3NoYXBleG1sLnhtbFBLBQYAAAAA&#10;BgAGAFsBAAC8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ind w:left="210" w:hanging="210" w:hangingChars="100"/>
                          <w:jc w:val="left"/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Passionate about linguistics, with a focus on phonology and etymology, exploring the origins and sounds of languages..</w:t>
                        </w:r>
                      </w:p>
                      <w:p>
                        <w:pPr>
                          <w:widowControl w:val="0"/>
                          <w:ind w:left="105" w:hanging="105" w:hangingChars="50"/>
                          <w:jc w:val="left"/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Enthusiastic about biology, particularly paleontology, studying ancient life forms and their evolution.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Video Games</w:t>
                        </w:r>
                      </w:p>
                    </w:txbxContent>
                  </v:textbox>
                </v:shape>
                <v:shape id="文本框 137" o:spid="_x0000_s1026" o:spt="202" type="#_x0000_t202" style="position:absolute;left:0;top:0;height:446405;width:3941876;" filled="f" stroked="f" coordsize="21600,21600" o:gfxdata="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vL8cDcQAAADhAAAADwAAAAAAAAABACAAAAAiAAAAZHJzL2Rvd25yZXYueG1sUEsBAhQAFAAAAAgA&#10;h07iQDMvBZ47AAAAOQAAABAAAAAAAAAAAQAgAAAAEwEAAGRycy9zaGFwZXhtbC54bWxQSwUGAAAA&#10;AAYABgBbAQAAvQ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INTERESTS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38" o:spid="_x0000_s1026" o:spt="20" style="position:absolute;left:74141;top:420130;height:0;width:4290002;" filled="f" stroked="t" coordsize="21600,21600" o:gfxdata="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+lbON&#10;wAAAAOM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-1105535</wp:posOffset>
                </wp:positionH>
                <wp:positionV relativeFrom="paragraph">
                  <wp:posOffset>3903345</wp:posOffset>
                </wp:positionV>
                <wp:extent cx="2774315" cy="3926840"/>
                <wp:effectExtent l="0" t="0" r="0" b="0"/>
                <wp:wrapNone/>
                <wp:docPr id="1551151462" name="组合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15" cy="3926840"/>
                          <a:chOff x="0" y="0"/>
                          <a:chExt cx="2774419" cy="3929503"/>
                        </a:xfrm>
                      </wpg:grpSpPr>
                      <wps:wsp>
                        <wps:cNvPr id="350058271" name="文本框 127"/>
                        <wps:cNvSpPr txBox="1"/>
                        <wps:spPr>
                          <a:xfrm>
                            <a:off x="404510" y="464500"/>
                            <a:ext cx="2361654" cy="34650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Emerald Ridge High School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September, 2018 - June, 2021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University of Washington Tacoma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eastAsia" w:ascii="Arial" w:hAnsi="Arial" w:eastAsia="黑体" w:cs="Arial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September, 2021 - June, 2022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default" w:ascii="Arial" w:hAnsi="Arial" w:eastAsia="微软雅黑" w:cs="Arial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Introduction to CS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Python Basics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default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Washington State University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August, 2022 - current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eastAsia" w:ascii="Arial" w:hAnsi="Arial" w:eastAsia="黑体" w:cs="Arial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b w:val="0"/>
                                  <w:bCs w:val="0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b w:val="0"/>
                                  <w:bCs w:val="0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Advanced Data Structures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eastAsia" w:ascii="Arial" w:hAnsi="Arial" w:eastAsia="黑体" w:cs="Times New Roman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Computer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Architecture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right"/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Automata Theory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Java Basics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Haskell Basics</w:t>
                              </w:r>
                            </w:p>
                            <w:p>
                              <w:pPr>
                                <w:widowControl w:val="0"/>
                                <w:wordWrap/>
                                <w:jc w:val="both"/>
                                <w:rPr>
                                  <w:rFonts w:hint="default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68930411" name="文本框 128"/>
                        <wps:cNvSpPr txBox="1"/>
                        <wps:spPr>
                          <a:xfrm>
                            <a:off x="374754" y="0"/>
                            <a:ext cx="2399665" cy="447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EDUCATION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224195093" name="直接连接符 129"/>
                        <wps:cNvCnPr/>
                        <wps:spPr>
                          <a:xfrm>
                            <a:off x="0" y="434715"/>
                            <a:ext cx="2679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6" o:spid="_x0000_s1026" o:spt="203" style="position:absolute;left:0pt;margin-left:-87.05pt;margin-top:307.35pt;height:309.2pt;width:218.45pt;z-index:251679744;mso-width-relative:page;mso-height-relative:page;" coordsize="2774419,3929503" o:gfxdata="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">
                <o:lock v:ext="edit" aspectratio="f"/>
                <v:shape id="文本框 127" o:spid="_x0000_s1026" o:spt="202" type="#_x0000_t202" style="position:absolute;left:404510;top:464500;height:3465003;width:2361654;" filled="f" stroked="f" coordsize="21600,21600" o:gfxdata="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MIbv/fFAAAA4gAAAA8AAAAAAAAAAQAgAAAAIgAAAGRycy9kb3ducmV2LnhtbFBLAQIUABQAAAAI&#10;AIdO4kAzLwWeOwAAADkAAAAQAAAAAAAAAAEAIAAAABQBAABkcnMvc2hhcGV4bWwueG1sUEsFBgAA&#10;AAAGAAYAWwEAAL4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eastAsia" w:ascii="Arial" w:hAnsi="Arial" w:eastAsia="黑体" w:cs="Arial"/>
                            <w:b/>
                            <w:bCs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/>
                            <w:bCs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Emerald Ridge High School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September, 2018 - June, 2021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eastAsia" w:ascii="Arial" w:hAnsi="Arial" w:eastAsia="黑体" w:cs="Arial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eastAsia" w:ascii="Arial" w:hAnsi="Arial" w:eastAsia="黑体" w:cs="Arial"/>
                            <w:b/>
                            <w:bCs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/>
                            <w:bCs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University of Washington Tacoma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eastAsia" w:ascii="Arial" w:hAnsi="Arial" w:eastAsia="黑体" w:cs="Arial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September, 2021 - June, 2022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default" w:ascii="Arial" w:hAnsi="Arial" w:eastAsia="微软雅黑" w:cs="Arial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Introduction to CS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Python Basics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default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eastAsia" w:ascii="Arial" w:hAnsi="Arial" w:eastAsia="黑体" w:cs="Arial"/>
                            <w:b/>
                            <w:bCs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/>
                            <w:bCs/>
                            <w:color w:val="0D0D0D" w:themeColor="text1" w:themeTint="F2"/>
                            <w:kern w:val="2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Washington State University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August, 2022 - current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eastAsia" w:ascii="Arial" w:hAnsi="Arial" w:eastAsia="黑体" w:cs="Arial"/>
                            <w:b w:val="0"/>
                            <w:bCs w:val="0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b w:val="0"/>
                            <w:bCs w:val="0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b w:val="0"/>
                            <w:bCs w:val="0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b w:val="0"/>
                            <w:bCs w:val="0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Advanced Data Structures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eastAsia" w:ascii="Arial" w:hAnsi="Arial" w:eastAsia="黑体" w:cs="Times New Roman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Computer </w:t>
                        </w:r>
                        <w:r>
                          <w:rPr>
                            <w:rFonts w:hint="eastAsia" w:ascii="Arial" w:hAnsi="Arial" w:eastAsia="黑体" w:cstheme="minorBidi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Architecture</w:t>
                        </w:r>
                      </w:p>
                      <w:p>
                        <w:pPr>
                          <w:widowControl w:val="0"/>
                          <w:wordWrap/>
                          <w:jc w:val="right"/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Automata Theory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Java Basics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Haskell Basics</w:t>
                        </w:r>
                      </w:p>
                      <w:p>
                        <w:pPr>
                          <w:widowControl w:val="0"/>
                          <w:wordWrap/>
                          <w:jc w:val="both"/>
                          <w:rPr>
                            <w:rFonts w:hint="default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文本框 128" o:spid="_x0000_s1026" o:spt="202" type="#_x0000_t202" style="position:absolute;left:374754;top:0;height:447040;width:2399665;" filled="f" stroked="f" coordsize="21600,21600" o:gfxdata="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9KZ04cQAAADhAAAADwAAAAAAAAABACAAAAAiAAAAZHJzL2Rvd25yZXYueG1sUEsBAhQAFAAAAAgA&#10;h07iQDMvBZ47AAAAOQAAABAAAAAAAAAAAQAgAAAAEwEAAGRycy9zaGFwZXhtbC54bWxQSwUGAAAA&#10;AAYABgBbAQAAvQ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EDUCATION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29" o:spid="_x0000_s1026" o:spt="20" style="position:absolute;left:0;top:434715;height:0;width:2679700;" filled="f" stroked="t" coordsize="21600,21600" o:gfxdata="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h5&#10;TKjCAAAA4gAAAA8AAAAAAAAAAQAgAAAAIgAAAGRycy9kb3ducmV2LnhtbFBLAQIUABQAAAAIAIdO&#10;4kAzLwWeOwAAADkAAAAQAAAAAAAAAAEAIAAAABEBAABkcnMvc2hhcGV4bWwueG1sUEsFBgAAAAAG&#10;AAYAWwEAALsDAAAAAA==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-1105535</wp:posOffset>
                </wp:positionH>
                <wp:positionV relativeFrom="paragraph">
                  <wp:posOffset>2109470</wp:posOffset>
                </wp:positionV>
                <wp:extent cx="2774315" cy="1423670"/>
                <wp:effectExtent l="0" t="0" r="0" b="0"/>
                <wp:wrapNone/>
                <wp:docPr id="1951410935" name="组合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15" cy="1423670"/>
                          <a:chOff x="0" y="0"/>
                          <a:chExt cx="2774419" cy="1424180"/>
                        </a:xfrm>
                      </wpg:grpSpPr>
                      <wps:wsp>
                        <wps:cNvPr id="1257333209" name="文本框 123"/>
                        <wps:cNvSpPr txBox="1"/>
                        <wps:spPr>
                          <a:xfrm>
                            <a:off x="404734" y="464695"/>
                            <a:ext cx="2361565" cy="959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Mobile: +12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533345206</w:t>
                              </w:r>
                            </w:p>
                            <w:p>
                              <w:pPr>
                                <w:widowControl w:val="0"/>
                                <w:wordWrap w:val="0"/>
                                <w:jc w:val="right"/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Email: yaru.gao@wsu.edu</w:t>
                              </w:r>
                            </w:p>
                            <w:p>
                              <w:pPr>
                                <w:widowControl w:val="0"/>
                                <w:wordWrap w:val="0"/>
                                <w:jc w:val="right"/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City: Puyallup, WA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53135803" name="文本框 124"/>
                        <wps:cNvSpPr txBox="1"/>
                        <wps:spPr>
                          <a:xfrm>
                            <a:off x="374754" y="0"/>
                            <a:ext cx="2399665" cy="447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CONTACT</w:t>
                              </w: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391954853" name="直接连接符 125"/>
                        <wps:cNvCnPr/>
                        <wps:spPr>
                          <a:xfrm>
                            <a:off x="0" y="434715"/>
                            <a:ext cx="2679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2" o:spid="_x0000_s1026" o:spt="203" style="position:absolute;left:0pt;margin-left:-87.05pt;margin-top:166.1pt;height:112.1pt;width:218.45pt;z-index:251678720;mso-width-relative:page;mso-height-relative:page;" coordsize="2774419,1424180" o:gfxdata="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">
                <o:lock v:ext="edit" aspectratio="f"/>
                <v:shape id="文本框 123" o:spid="_x0000_s1026" o:spt="202" type="#_x0000_t202" style="position:absolute;left:404734;top:464695;height:959485;width:2361565;" filled="f" stroked="f" coordsize="21600,21600" o:gfxdata="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g&#10;bgqt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Mobile: +12</w:t>
                        </w: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533345206</w:t>
                        </w:r>
                      </w:p>
                      <w:p>
                        <w:pPr>
                          <w:widowControl w:val="0"/>
                          <w:wordWrap w:val="0"/>
                          <w:jc w:val="right"/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Email: yaru.gao@wsu.edu</w:t>
                        </w:r>
                      </w:p>
                      <w:p>
                        <w:pPr>
                          <w:widowControl w:val="0"/>
                          <w:wordWrap w:val="0"/>
                          <w:jc w:val="right"/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City: Puyallup, WA</w:t>
                        </w:r>
                      </w:p>
                    </w:txbxContent>
                  </v:textbox>
                </v:shape>
                <v:shape id="文本框 124" o:spid="_x0000_s1026" o:spt="202" type="#_x0000_t202" style="position:absolute;left:374754;top:0;height:447040;width:2399665;" filled="f" stroked="f" coordsize="21600,21600" o:gfxdata="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yKx&#10;vMEAAADiAAAADwAAAAAAAAABACAAAAAiAAAAZHJzL2Rvd25yZXYueG1sUEsBAhQAFAAAAAgAh07i&#10;QDMvBZ47AAAAOQAAABAAAAAAAAAAAQAgAAAAEAEAAGRycy9zaGFwZXhtbC54bWxQSwUGAAAAAAYA&#10;BgBbAQAAu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CONTACT</w:t>
                        </w: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25" o:spid="_x0000_s1026" o:spt="20" style="position:absolute;left:0;top:434715;height:0;width:2679700;" filled="f" stroked="t" coordsize="21600,21600" o:gfxdata="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6teQ6/&#10;AAAA4wAAAA8AAAAAAAAAAQAgAAAAIgAAAGRycy9kb3ducmV2LnhtbFBLAQIUABQAAAAIAIdO4kAz&#10;LwWeOwAAADkAAAAQAAAAAAAAAAEAIAAAAA4BAABkcnMvc2hhcGV4bWwueG1sUEsFBgAAAAAGAAYA&#10;WwEAALgDAAAAAA==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-235585</wp:posOffset>
                </wp:positionV>
                <wp:extent cx="6566535" cy="1842770"/>
                <wp:effectExtent l="9525" t="9525" r="2540" b="14605"/>
                <wp:wrapNone/>
                <wp:docPr id="118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6535" cy="1842770"/>
                          <a:chOff x="0" y="0"/>
                          <a:chExt cx="6567035" cy="1842770"/>
                        </a:xfrm>
                      </wpg:grpSpPr>
                      <wps:wsp>
                        <wps:cNvPr id="435519231" name="文本框 2"/>
                        <wps:cNvSpPr txBox="1"/>
                        <wps:spPr>
                          <a:xfrm>
                            <a:off x="2162233" y="119921"/>
                            <a:ext cx="3552190" cy="789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widowControl w:val="0"/>
                                <w:snapToGrid w:val="0"/>
                                <w:spacing w:line="360" w:lineRule="auto"/>
                                <w:jc w:val="left"/>
                                <w:rPr>
                                  <w:rFonts w:hint="default" w:ascii="Arial" w:hAnsi="Arial" w:eastAsia="宋体" w:cs="Arial"/>
                                  <w:color w:val="0D0D0D" w:themeColor="text1" w:themeTint="F2"/>
                                  <w:kern w:val="2"/>
                                  <w:sz w:val="72"/>
                                  <w:szCs w:val="7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Cs/>
                                  <w:color w:val="0D0D0D" w:themeColor="text1" w:themeTint="F2"/>
                                  <w:spacing w:val="20"/>
                                  <w:kern w:val="2"/>
                                  <w:sz w:val="72"/>
                                  <w:szCs w:val="7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Yaru Gao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Arial"/>
                                  <w:color w:val="0D0D0D" w:themeColor="text1" w:themeTint="F2"/>
                                  <w:kern w:val="2"/>
                                  <w:sz w:val="100"/>
                                  <w:szCs w:val="10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snapToGrid w:val="0"/>
                                <w:spacing w:line="360" w:lineRule="auto"/>
                                <w:jc w:val="left"/>
                                <w:rPr>
                                  <w:rFonts w:ascii="Arial" w:hAnsi="Arial" w:eastAsia="黑体" w:cs="Arial"/>
                                  <w:bCs/>
                                  <w:color w:val="0D0D0D" w:themeColor="text1" w:themeTint="F2"/>
                                  <w:spacing w:val="20"/>
                                  <w:kern w:val="2"/>
                                  <w:sz w:val="100"/>
                                  <w:szCs w:val="10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100"/>
                                  <w:szCs w:val="10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117786129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1705" y="929640"/>
                            <a:ext cx="3313047" cy="595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宋体" w:cs="Arial"/>
                                  <w:color w:val="0D0D0D" w:themeColor="text1" w:themeTint="F2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Major</w:t>
                              </w:r>
                              <w:r>
                                <w:rPr>
                                  <w:rFonts w:hint="eastAsia" w:ascii="Arial" w:hAnsi="Arial" w:cs="Arial" w:eastAsiaTheme="minorEastAsia"/>
                                  <w:color w:val="0D0D0D" w:themeColor="text1" w:themeTint="F2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: Computer Science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/>
                      </wps:wsp>
                      <wps:wsp>
                        <wps:cNvPr id="1381593488" name="直接连接符 117"/>
                        <wps:cNvCnPr/>
                        <wps:spPr>
                          <a:xfrm>
                            <a:off x="1798820" y="914400"/>
                            <a:ext cx="47682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3532291" name="椭圆 2"/>
                        <wps:cNvSpPr/>
                        <wps:spPr>
                          <a:xfrm>
                            <a:off x="0" y="0"/>
                            <a:ext cx="1842770" cy="1842770"/>
                          </a:xfrm>
                          <a:prstGeom prst="ellipse">
                            <a:avLst/>
                          </a:prstGeom>
                          <a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8" o:spid="_x0000_s1026" o:spt="203" style="position:absolute;left:0pt;margin-left:-12.5pt;margin-top:-18.55pt;height:145.1pt;width:517.05pt;z-index:251677696;mso-width-relative:page;mso-height-relative:page;" coordsize="6567035,1842770" o:gfxdata="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zYW1zdW5nAFNNLUc5OTFVAABNZWl0dQAA&#10;CIKaAAUAAAABAAAC7IKdAAUAAAABAAAC9IgnAAMAAAABA+gAAJIIAAMAAAABAAAAAJIJAAMAAAAB&#10;AAAAAJIKAAUAAAABAAAC/KQDAAMAAAABAAAAAOocAAcAAAEMAAAB4AAAAAAc6gAAAA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Dw/&#10;eHBhY2tldCBlbmQ9J3cnPz7/2wBDAAMCAgMCAgMDAwMEAwMEBQgFBQQEBQoHBwYIDAoMDAsKCwsN&#10;DhIQDQ4RDgsLEBYQERMUFRUVDA8XGBYUGBIUFRT/2wBDAQMEBAUEBQkFBQkUDQsNFBQUFBQUFBQU&#10;FBQUFBQUFBQUFBQUFBQUFBQUFBQUFBQUFBQUFBQUFBQUFBQUFBQUFBT/wAARCAjSCK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">
                <o:lock v:ext="edit" aspectratio="f"/>
                <v:shape id="文本框 2" o:spid="_x0000_s1026" o:spt="202" type="#_x0000_t202" style="position:absolute;left:2162233;top:119921;height:789305;width:3552190;" filled="f" stroked="f" coordsize="21600,21600" o:gfxdata="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TE&#10;i6jCAAAA4g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snapToGrid w:val="0"/>
                          <w:spacing w:line="360" w:lineRule="auto"/>
                          <w:jc w:val="left"/>
                          <w:rPr>
                            <w:rFonts w:hint="default" w:ascii="Arial" w:hAnsi="Arial" w:eastAsia="宋体" w:cs="Arial"/>
                            <w:color w:val="0D0D0D" w:themeColor="text1" w:themeTint="F2"/>
                            <w:kern w:val="2"/>
                            <w:sz w:val="72"/>
                            <w:szCs w:val="7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Cs/>
                            <w:color w:val="0D0D0D" w:themeColor="text1" w:themeTint="F2"/>
                            <w:spacing w:val="20"/>
                            <w:kern w:val="2"/>
                            <w:sz w:val="72"/>
                            <w:szCs w:val="7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Yaru Gao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Arial"/>
                            <w:color w:val="0D0D0D" w:themeColor="text1" w:themeTint="F2"/>
                            <w:kern w:val="2"/>
                            <w:sz w:val="100"/>
                            <w:szCs w:val="10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snapToGrid w:val="0"/>
                          <w:spacing w:line="360" w:lineRule="auto"/>
                          <w:jc w:val="left"/>
                          <w:rPr>
                            <w:rFonts w:ascii="Arial" w:hAnsi="Arial" w:eastAsia="黑体" w:cs="Arial"/>
                            <w:bCs/>
                            <w:color w:val="0D0D0D" w:themeColor="text1" w:themeTint="F2"/>
                            <w:spacing w:val="20"/>
                            <w:kern w:val="2"/>
                            <w:sz w:val="100"/>
                            <w:szCs w:val="10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100"/>
                            <w:szCs w:val="10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文本框 2" o:spid="_x0000_s1026" o:spt="202" type="#_x0000_t202" style="position:absolute;left:2161705;top:929640;height:595630;width:3313047;" filled="f" stroked="f" coordsize="21600,21600" o:gfxdata="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znl&#10;NMEAAADjAAAADwAAAAAAAAABACAAAAAiAAAAZHJzL2Rvd25yZXYueG1sUEsBAhQAFAAAAAgAh07i&#10;QDMvBZ47AAAAOQAAABAAAAAAAAAAAQAgAAAAEAEAAGRycy9zaGFwZXhtbC54bWxQSwUGAAAAAAYA&#10;BgBbAQAAug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宋体" w:cs="Arial"/>
                            <w:color w:val="0D0D0D" w:themeColor="text1" w:themeTint="F2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Major</w:t>
                        </w:r>
                        <w:r>
                          <w:rPr>
                            <w:rFonts w:hint="eastAsia" w:ascii="Arial" w:hAnsi="Arial" w:cs="Arial" w:eastAsiaTheme="minorEastAsia"/>
                            <w:color w:val="0D0D0D" w:themeColor="text1" w:themeTint="F2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: Computer Science</w:t>
                        </w:r>
                      </w:p>
                    </w:txbxContent>
                  </v:textbox>
                </v:shape>
                <v:line id="直接连接符 117" o:spid="_x0000_s1026" o:spt="20" style="position:absolute;left:1798820;top:914400;height:0;width:4768215;" filled="f" stroked="t" coordsize="21600,21600" o:gfxdata="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o&#10;zOtswwAAAOMAAAAPAAAAAAAAAAEAIAAAACIAAABkcnMvZG93bnJldi54bWxQSwECFAAUAAAACACH&#10;TuJAMy8FnjsAAAA5AAAAEAAAAAAAAAABACAAAAASAQAAZHJzL3NoYXBleG1sLnhtbFBLBQYAAAAA&#10;BgAGAFsBAAC8AwAAAAA=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  <v:shape id="椭圆 2" o:spid="_x0000_s1026" o:spt="3" type="#_x0000_t3" style="position:absolute;left:0;top:0;height:1842770;width:1842770;v-text-anchor:middle;" filled="t" stroked="t" coordsize="21600,21600" o:gfxdata="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Gas&#10;hcEAAADjAAAADwAAAAAAAAABACAAAAAiAAAAZHJzL2Rvd25yZXYueG1sUEsBAhQAFAAAAAgAh07i&#10;QDMvBZ47AAAAOQAAABAAAAAAAAAAAQAgAAAAEAEAAGRycy9zaGFwZXhtbC54bWxQSwUGAAAAAAYA&#10;BgBbAQAAugMAAAAA&#10;">
                  <v:fill type="frame" on="t" focussize="0,0" recolor="t" rotate="t" r:id="rId6"/>
                  <v:stroke weight="1.5pt" color="#A6A6A6 [2092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widowControl w:val="0"/>
        <w:jc w:val="both"/>
        <w:rPr>
          <w:rFonts w:ascii="Arial" w:hAnsi="Arial" w:eastAsia="宋体" w:cs="Times New Roman"/>
          <w:kern w:val="2"/>
          <w:sz w:val="21"/>
          <w:szCs w:val="22"/>
          <w:lang w:val="en-US" w:eastAsia="zh-CN" w:bidi="ar-SA"/>
        </w:rPr>
      </w:pPr>
      <w:bookmarkStart w:id="0" w:name="_GoBack"/>
      <w:bookmarkEnd w:id="0"/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2035810</wp:posOffset>
                </wp:positionH>
                <wp:positionV relativeFrom="paragraph">
                  <wp:posOffset>3465830</wp:posOffset>
                </wp:positionV>
                <wp:extent cx="4387215" cy="5920105"/>
                <wp:effectExtent l="0" t="0" r="6985" b="0"/>
                <wp:wrapNone/>
                <wp:docPr id="690278669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7216" cy="5920105"/>
                          <a:chOff x="-31754" y="0"/>
                          <a:chExt cx="4387641" cy="4062348"/>
                        </a:xfrm>
                      </wpg:grpSpPr>
                      <wps:wsp>
                        <wps:cNvPr id="1283545545" name="文本框 33"/>
                        <wps:cNvSpPr txBox="1"/>
                        <wps:spPr>
                          <a:xfrm>
                            <a:off x="-31754" y="305885"/>
                            <a:ext cx="3916425" cy="37564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微软雅黑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King's Court Church (RCCG)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- Audio Engineer/Piano Accompanist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595959" w:themeColor="text1" w:themeTint="A6"/>
                                  <w:kern w:val="2"/>
                                  <w:sz w:val="18"/>
                                  <w:szCs w:val="1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595959" w:themeColor="text1" w:themeTint="A6"/>
                                  <w:kern w:val="2"/>
                                  <w:sz w:val="18"/>
                                  <w:szCs w:val="1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Jan 2021 - Present, Renton, WA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Collaborated with musicians for efficient key modulations during weekly rehearsals and Sunday services.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Enhanced live production sound quality and managed audio equipment maintenance.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Provided keyboard training to local youth.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Assisted senior engineers in troubleshooting during services, reducing equipment issues.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微软雅黑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Owen Science and Engineering Library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- Clerical Assistant I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595959" w:themeColor="text1" w:themeTint="A6"/>
                                  <w:kern w:val="2"/>
                                  <w:sz w:val="18"/>
                                  <w:szCs w:val="1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595959" w:themeColor="text1" w:themeTint="A6"/>
                                  <w:kern w:val="2"/>
                                  <w:sz w:val="18"/>
                                  <w:szCs w:val="1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Sep 2022 - Jan 2023, Pullman, WA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Reorganized library materials in line with campus policies.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Led the removal and update of outdated texts to free space for new resources.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Contributed to adding over 30,000 STEM volumes to the consortium's collection.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微软雅黑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Daily Evergreen Newspaper - Reporter/Columnist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595959" w:themeColor="text1" w:themeTint="A6"/>
                                  <w:kern w:val="2"/>
                                  <w:sz w:val="18"/>
                                  <w:szCs w:val="1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595959" w:themeColor="text1" w:themeTint="A6"/>
                                  <w:kern w:val="2"/>
                                  <w:sz w:val="18"/>
                                  <w:szCs w:val="1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Oct 2023 - Jan 2024, Pullman, WA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Developed and reasoned fact-based opinion pieces for community issues.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Conducted interviews to gather comprehensive insights and maintain conversational flow.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微软雅黑" w:cs="Times New Roman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b w:val="0"/>
                                  <w:bCs w:val="0"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Ensured strict adherence to journalistic standards in formatting and reporting.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129586842" name="文本框 137"/>
                        <wps:cNvSpPr txBox="1"/>
                        <wps:spPr>
                          <a:xfrm>
                            <a:off x="0" y="0"/>
                            <a:ext cx="3941827" cy="294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WORK EXPERIENCE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199650805" name="直接连接符 138"/>
                        <wps:cNvCnPr/>
                        <wps:spPr>
                          <a:xfrm>
                            <a:off x="66046" y="294992"/>
                            <a:ext cx="4289841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4" o:spid="_x0000_s1026" o:spt="203" style="position:absolute;left:0pt;margin-left:160.3pt;margin-top:272.9pt;height:466.15pt;width:345.45pt;z-index:251686912;mso-width-relative:page;mso-height-relative:page;" coordorigin="-31754,0" coordsize="4387641,4062348" o:gfxdata="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">
                <o:lock v:ext="edit" aspectratio="f"/>
                <v:shape id="文本框 33" o:spid="_x0000_s1026" o:spt="202" type="#_x0000_t202" style="position:absolute;left:-31754;top:305885;height:3756463;width:3916425;" filled="f" stroked="f" coordsize="21600,21600" o:gfxdata="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EE/wEnFAAAA4wAAAA8AAAAAAAAAAQAgAAAAIgAAAGRycy9kb3ducmV2LnhtbFBLAQIUABQAAAAI&#10;AIdO4kAzLwWeOwAAADkAAAAQAAAAAAAAAAEAIAAAABQBAABkcnMvc2hhcGV4bWwueG1sUEsFBgAA&#10;AAAGAAYAWwEAAL4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微软雅黑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King's Court Church (RCCG)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- Audio Engineer/Piano Accompanist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595959" w:themeColor="text1" w:themeTint="A6"/>
                            <w:kern w:val="2"/>
                            <w:sz w:val="18"/>
                            <w:szCs w:val="1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595959" w:themeColor="text1" w:themeTint="A6"/>
                            <w:kern w:val="2"/>
                            <w:sz w:val="18"/>
                            <w:szCs w:val="1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Jan 2021 - Present, Renton, WA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Collaborated with musicians for efficient key modulations during weekly rehearsals and Sunday services.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Enhanced live production sound quality and managed audio equipment maintenance.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Provided keyboard training to local youth.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Assisted senior engineers in troubleshooting during services, reducing equipment issues.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微软雅黑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Owen Science and Engineering Library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- Clerical Assistant I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595959" w:themeColor="text1" w:themeTint="A6"/>
                            <w:kern w:val="2"/>
                            <w:sz w:val="18"/>
                            <w:szCs w:val="1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595959" w:themeColor="text1" w:themeTint="A6"/>
                            <w:kern w:val="2"/>
                            <w:sz w:val="18"/>
                            <w:szCs w:val="1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Sep 2022 - Jan 2023, Pullman, WA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Reorganized library materials in line with campus policies.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Led the removal and update of outdated texts to free space for new resources.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Contributed to adding over 30,000 STEM volumes to the consortium's collection.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微软雅黑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Daily Evergreen Newspaper - Reporter/Columnist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595959" w:themeColor="text1" w:themeTint="A6"/>
                            <w:kern w:val="2"/>
                            <w:sz w:val="18"/>
                            <w:szCs w:val="1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595959" w:themeColor="text1" w:themeTint="A6"/>
                            <w:kern w:val="2"/>
                            <w:sz w:val="18"/>
                            <w:szCs w:val="1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Oct 2023 - Jan 2024, Pullman, WA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Developed and reasoned fact-based opinion pieces for community issues.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Conducted interviews to gather comprehensive insights and maintain conversational flow.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微软雅黑" w:cs="Times New Roman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ascii="Arial" w:hAnsi="Arial" w:eastAsia="黑体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b w:val="0"/>
                            <w:bCs w:val="0"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Ensured strict adherence to journalistic standards in formatting and reporting.</w:t>
                        </w:r>
                      </w:p>
                    </w:txbxContent>
                  </v:textbox>
                </v:shape>
                <v:shape id="文本框 137" o:spid="_x0000_s1026" o:spt="202" type="#_x0000_t202" style="position:absolute;left:0;top:0;height:294120;width:3941827;" filled="f" stroked="f" coordsize="21600,21600" o:gfxdata="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WM&#10;xPz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WORK EXPERIENCE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38" o:spid="_x0000_s1026" o:spt="20" style="position:absolute;left:66046;top:294992;height:0;width:4289841;" filled="f" stroked="t" coordsize="21600,21600" o:gfxdata="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NQptvQAA&#10;AOM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-1223645</wp:posOffset>
                </wp:positionH>
                <wp:positionV relativeFrom="paragraph">
                  <wp:posOffset>3465830</wp:posOffset>
                </wp:positionV>
                <wp:extent cx="2774315" cy="2091690"/>
                <wp:effectExtent l="0" t="0" r="0" b="0"/>
                <wp:wrapNone/>
                <wp:docPr id="839577818" name="组合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15" cy="2091690"/>
                          <a:chOff x="0" y="0"/>
                          <a:chExt cx="2774419" cy="2093108"/>
                        </a:xfrm>
                      </wpg:grpSpPr>
                      <wps:wsp>
                        <wps:cNvPr id="1855784816" name="文本框 127"/>
                        <wps:cNvSpPr txBox="1"/>
                        <wps:spPr>
                          <a:xfrm>
                            <a:off x="404719" y="464436"/>
                            <a:ext cx="2361565" cy="1628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hint="eastAsia" w:ascii="Arial" w:hAnsi="Arial" w:eastAsia="黑体" w:cs="Times New Roman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Washington State University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- B.S., Computer Science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hint="eastAsia" w:ascii="Arial" w:hAnsi="Arial" w:eastAsia="黑体" w:cs="Times New Roman"/>
                                  <w:color w:val="595959" w:themeColor="text1" w:themeTint="A6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theme="minorBidi"/>
                                  <w:color w:val="595959" w:themeColor="text1" w:themeTint="A6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August, 2022 - December, 2025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hint="eastAsia" w:ascii="Arial" w:hAnsi="Arial" w:eastAsia="黑体" w:cs="Times New Roman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hint="eastAsia" w:ascii="Arial" w:hAnsi="Arial" w:eastAsia="黑体" w:cs="Times New Roman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Green River Community College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- A.S., Computer Science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黑体" w:cs="Arial"/>
                                  <w:color w:val="595959" w:themeColor="text1" w:themeTint="A6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theme="minorBidi"/>
                                  <w:color w:val="595959" w:themeColor="text1" w:themeTint="A6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August, 2020 - June, 2022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052212886" name="文本框 128"/>
                        <wps:cNvSpPr txBox="1"/>
                        <wps:spPr>
                          <a:xfrm>
                            <a:off x="374754" y="0"/>
                            <a:ext cx="2399665" cy="447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EDUCATION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921555818" name="直接连接符 129"/>
                        <wps:cNvCnPr/>
                        <wps:spPr>
                          <a:xfrm>
                            <a:off x="0" y="434715"/>
                            <a:ext cx="2679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6" o:spid="_x0000_s1026" o:spt="203" style="position:absolute;left:0pt;margin-left:-96.35pt;margin-top:272.9pt;height:164.7pt;width:218.45pt;z-index:251684864;mso-width-relative:page;mso-height-relative:page;" coordsize="2774419,2093108" o:gfxdata="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">
                <o:lock v:ext="edit" aspectratio="f"/>
                <v:shape id="文本框 127" o:spid="_x0000_s1026" o:spt="202" type="#_x0000_t202" style="position:absolute;left:404719;top:464436;height:1628672;width:2361565;" filled="f" stroked="f" coordsize="21600,21600" o:gfxdata="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a&#10;Oiww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hint="eastAsia" w:ascii="Arial" w:hAnsi="Arial" w:eastAsia="黑体" w:cs="Times New Roman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Washington State University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- B.S., Computer Science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hint="eastAsia" w:ascii="Arial" w:hAnsi="Arial" w:eastAsia="黑体" w:cs="Times New Roman"/>
                            <w:color w:val="595959" w:themeColor="text1" w:themeTint="A6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theme="minorBidi"/>
                            <w:color w:val="595959" w:themeColor="text1" w:themeTint="A6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August, 2022 - December, 2025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hint="eastAsia" w:ascii="Arial" w:hAnsi="Arial" w:eastAsia="黑体" w:cs="Times New Roman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right"/>
                          <w:rPr>
                            <w:rFonts w:hint="eastAsia" w:ascii="Arial" w:hAnsi="Arial" w:eastAsia="黑体" w:cs="Times New Roman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theme="minorBidi"/>
                            <w:b/>
                            <w:bCs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Green River Community College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- A.S., Computer Science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黑体" w:cs="Arial"/>
                            <w:color w:val="595959" w:themeColor="text1" w:themeTint="A6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theme="minorBidi"/>
                            <w:color w:val="595959" w:themeColor="text1" w:themeTint="A6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August, 2020 - June, 2022</w:t>
                        </w:r>
                      </w:p>
                    </w:txbxContent>
                  </v:textbox>
                </v:shape>
                <v:shape id="文本框 128" o:spid="_x0000_s1026" o:spt="202" type="#_x0000_t202" style="position:absolute;left:374754;top:0;height:447040;width:2399665;" filled="f" stroked="f" coordsize="21600,21600" o:gfxdata="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ATa&#10;Y8D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EDUCATION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29" o:spid="_x0000_s1026" o:spt="20" style="position:absolute;left:0;top:434715;height:0;width:2679700;" filled="f" stroked="t" coordsize="21600,21600" o:gfxdata="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R4msr4A&#10;AADi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-1223645</wp:posOffset>
                </wp:positionH>
                <wp:positionV relativeFrom="paragraph">
                  <wp:posOffset>5738495</wp:posOffset>
                </wp:positionV>
                <wp:extent cx="2774315" cy="1423670"/>
                <wp:effectExtent l="0" t="0" r="0" b="0"/>
                <wp:wrapNone/>
                <wp:docPr id="1906883400" name="组合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15" cy="1423670"/>
                          <a:chOff x="0" y="0"/>
                          <a:chExt cx="2774419" cy="1424180"/>
                        </a:xfrm>
                      </wpg:grpSpPr>
                      <wps:wsp>
                        <wps:cNvPr id="3" name="文本框 123"/>
                        <wps:cNvSpPr txBox="1"/>
                        <wps:spPr>
                          <a:xfrm>
                            <a:off x="404734" y="464695"/>
                            <a:ext cx="2361565" cy="959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hint="eastAsia" w:ascii="Arial" w:hAnsi="Arial" w:eastAsia="微软雅黑" w:cs="Times New Roman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C#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eastAsia" w:ascii="Arial" w:hAnsi="Arial" w:eastAsia="微软雅黑" w:cs="Times New Roman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C++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hint="eastAsia" w:ascii="Arial" w:hAnsi="Arial" w:eastAsia="微软雅黑" w:cs="Times New Roman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C (Programming Language)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微软雅黑" w:cstheme="minorBidi"/>
                                  <w:color w:val="262626" w:themeColor="text1" w:themeTint="D9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Python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593531073" name="文本框 124"/>
                        <wps:cNvSpPr txBox="1"/>
                        <wps:spPr>
                          <a:xfrm>
                            <a:off x="374754" y="0"/>
                            <a:ext cx="2399665" cy="447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SKILLS</w:t>
                              </w: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5" name="直接连接符 125"/>
                        <wps:cNvCnPr/>
                        <wps:spPr>
                          <a:xfrm>
                            <a:off x="0" y="434715"/>
                            <a:ext cx="2679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2" o:spid="_x0000_s1026" o:spt="203" style="position:absolute;left:0pt;margin-left:-96.35pt;margin-top:451.85pt;height:112.1pt;width:218.45pt;z-index:251687936;mso-width-relative:page;mso-height-relative:page;" coordsize="2774419,1424180" o:gfxdata="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">
                <o:lock v:ext="edit" aspectratio="f"/>
                <v:shape id="文本框 123" o:spid="_x0000_s1026" o:spt="202" type="#_x0000_t202" style="position:absolute;left:404734;top:464695;height:959485;width:2361565;" filled="f" stroked="f" coordsize="21600,21600" o:gfxdata="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sFPO/&#10;AAAA2g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hint="eastAsia" w:ascii="Arial" w:hAnsi="Arial" w:eastAsia="微软雅黑" w:cs="Times New Roman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C#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eastAsia" w:ascii="Arial" w:hAnsi="Arial" w:eastAsia="微软雅黑" w:cs="Times New Roman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C++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hint="eastAsia" w:ascii="Arial" w:hAnsi="Arial" w:eastAsia="微软雅黑" w:cs="Times New Roman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C (Programming Language)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微软雅黑" w:cstheme="minorBidi"/>
                            <w:color w:val="262626" w:themeColor="text1" w:themeTint="D9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Python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文本框 124" o:spid="_x0000_s1026" o:spt="202" type="#_x0000_t202" style="position:absolute;left:374754;top:0;height:447040;width:2399665;" filled="f" stroked="f" coordsize="21600,21600" o:gfxdata="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CeDy6XFAAAA4gAAAA8AAAAAAAAAAQAgAAAAIgAAAGRycy9kb3ducmV2LnhtbFBLAQIUABQAAAAI&#10;AIdO4kAzLwWeOwAAADkAAAAQAAAAAAAAAAEAIAAAABQBAABkcnMvc2hhcGV4bWwueG1sUEsFBgAA&#10;AAAGAAYAWwEAAL4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SKILLS</w:t>
                        </w: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25" o:spid="_x0000_s1026" o:spt="20" style="position:absolute;left:0;top:434715;height:0;width:2679700;" filled="f" stroked="t" coordsize="21600,21600" o:gfxdata="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jp0C62AAAA2g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-1223645</wp:posOffset>
                </wp:positionH>
                <wp:positionV relativeFrom="paragraph">
                  <wp:posOffset>1931670</wp:posOffset>
                </wp:positionV>
                <wp:extent cx="2774315" cy="1423670"/>
                <wp:effectExtent l="0" t="0" r="0" b="0"/>
                <wp:wrapNone/>
                <wp:docPr id="283990127" name="组合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15" cy="1423670"/>
                          <a:chOff x="0" y="0"/>
                          <a:chExt cx="2774419" cy="1424180"/>
                        </a:xfrm>
                      </wpg:grpSpPr>
                      <wps:wsp>
                        <wps:cNvPr id="1642134069" name="文本框 123"/>
                        <wps:cNvSpPr txBox="1"/>
                        <wps:spPr>
                          <a:xfrm>
                            <a:off x="404734" y="464695"/>
                            <a:ext cx="2361565" cy="959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Mobile: +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425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230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7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3</w:t>
                              </w: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0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8</w:t>
                              </w:r>
                            </w:p>
                            <w:p>
                              <w:pPr>
                                <w:widowControl w:val="0"/>
                                <w:wordWrap w:val="0"/>
                                <w:jc w:val="right"/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City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: Kent, WA</w:t>
                              </w:r>
                            </w:p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黑体" w:cs="Arial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Email: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color w:val="0D0D0D" w:themeColor="text1" w:themeTint="F2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ogabiid@gmail.com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629246820" name="文本框 124"/>
                        <wps:cNvSpPr txBox="1"/>
                        <wps:spPr>
                          <a:xfrm>
                            <a:off x="374754" y="0"/>
                            <a:ext cx="2399665" cy="447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righ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CONTACT</w:t>
                              </w: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center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830182352" name="直接连接符 125"/>
                        <wps:cNvCnPr/>
                        <wps:spPr>
                          <a:xfrm>
                            <a:off x="0" y="434715"/>
                            <a:ext cx="2679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2" o:spid="_x0000_s1026" o:spt="203" style="position:absolute;left:0pt;margin-left:-96.35pt;margin-top:152.1pt;height:112.1pt;width:218.45pt;z-index:251688960;mso-width-relative:page;mso-height-relative:page;" coordsize="2774419,1424180" o:gfxdata="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">
                <o:lock v:ext="edit" aspectratio="f"/>
                <v:shape id="文本框 123" o:spid="_x0000_s1026" o:spt="202" type="#_x0000_t202" style="position:absolute;left:404734;top:464695;height:959485;width:2361565;" filled="f" stroked="f" coordsize="21600,21600" o:gfxdata="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r&#10;4Ene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Mobile: +</w:t>
                        </w:r>
                        <w:r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425</w:t>
                        </w: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230</w:t>
                        </w: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7</w:t>
                        </w:r>
                        <w:r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3</w:t>
                        </w: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0</w:t>
                        </w:r>
                        <w:r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8</w:t>
                        </w:r>
                      </w:p>
                      <w:p>
                        <w:pPr>
                          <w:widowControl w:val="0"/>
                          <w:wordWrap w:val="0"/>
                          <w:jc w:val="right"/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City</w:t>
                        </w:r>
                        <w:r>
                          <w:rPr>
                            <w:rFonts w:hint="default"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: Kent, WA</w:t>
                        </w:r>
                      </w:p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黑体" w:cs="Arial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Email: </w:t>
                        </w:r>
                        <w:r>
                          <w:rPr>
                            <w:rFonts w:hint="eastAsia" w:ascii="Arial" w:hAnsi="Arial" w:eastAsia="黑体" w:cstheme="minorBidi"/>
                            <w:color w:val="0D0D0D" w:themeColor="text1" w:themeTint="F2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ogabiid@gmail.com</w:t>
                        </w:r>
                      </w:p>
                    </w:txbxContent>
                  </v:textbox>
                </v:shape>
                <v:shape id="文本框 124" o:spid="_x0000_s1026" o:spt="202" type="#_x0000_t202" style="position:absolute;left:374754;top:0;height:447040;width:2399665;" filled="f" stroked="f" coordsize="21600,21600" o:gfxdata="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/&#10;ZJKtwwAAAOIAAAAPAAAAAAAAAAEAIAAAACIAAABkcnMvZG93bnJldi54bWxQSwECFAAUAAAACACH&#10;TuJAMy8FnjsAAAA5AAAAEAAAAAAAAAABACAAAAASAQAAZHJzL3NoYXBleG1sLnhtbFBLBQYAAAAA&#10;BgAGAFsBAAC8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righ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CONTACT</w:t>
                        </w: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center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25" o:spid="_x0000_s1026" o:spt="20" style="position:absolute;left:0;top:434715;height:0;width:2679700;" filled="f" stroked="t" coordsize="21600,21600" o:gfxdata="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/MAE&#10;a8EAAADiAAAADwAAAAAAAAABACAAAAAiAAAAZHJzL2Rvd25yZXYueG1sUEsBAhQAFAAAAAgAh07i&#10;QDMvBZ47AAAAOQAAABAAAAAAAAAAAQAgAAAAEAEAAGRycy9zaGFwZXhtbC54bWxQSwUGAAAAAAYA&#10;BgBbAQAAugMAAAAA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2058670</wp:posOffset>
                </wp:positionH>
                <wp:positionV relativeFrom="paragraph">
                  <wp:posOffset>-162560</wp:posOffset>
                </wp:positionV>
                <wp:extent cx="3312795" cy="595630"/>
                <wp:effectExtent l="0" t="0" r="0" b="0"/>
                <wp:wrapNone/>
                <wp:docPr id="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4" cy="595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jc w:val="left"/>
                              <w:rPr>
                                <w:rFonts w:hint="default" w:ascii="Arial" w:hAnsi="Arial" w:eastAsia="宋体" w:cs="Arial"/>
                                <w:color w:val="0D0D0D" w:themeColor="text1" w:themeTint="F2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cs="Arial" w:eastAsiaTheme="minorEastAsia"/>
                                <w:b/>
                                <w:bCs/>
                                <w:color w:val="0D0D0D" w:themeColor="text1" w:themeTint="F2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Major</w:t>
                            </w:r>
                            <w:r>
                              <w:rPr>
                                <w:rFonts w:hint="eastAsia" w:ascii="Arial" w:hAnsi="Arial" w:cs="Arial" w:eastAsiaTheme="minorEastAsia"/>
                                <w:color w:val="0D0D0D" w:themeColor="text1" w:themeTint="F2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: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62.1pt;margin-top:-12.8pt;height:46.9pt;width:260.85pt;z-index:251691008;mso-width-relative:page;mso-height-relative:page;" filled="f" stroked="f" coordsize="21600,21600" o:gfxdata="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mT7ALYAAAACgEA&#10;AA8AAAAAAAAAAQAgAAAAIgAAAGRycy9kb3ducmV2LnhtbFBLAQIUABQAAAAIAIdO4kAqiaL1GgIA&#10;ABAEAAAOAAAAAAAAAAEAIAAAACcBAABkcnMvZTJvRG9jLnhtbFBLBQYAAAAABgAGAFkBAACzBQAA&#10;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jc w:val="left"/>
                        <w:rPr>
                          <w:rFonts w:hint="default" w:ascii="Arial" w:hAnsi="Arial" w:eastAsia="宋体" w:cs="Arial"/>
                          <w:color w:val="0D0D0D" w:themeColor="text1" w:themeTint="F2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Arial" w:hAnsi="Arial" w:cs="Arial" w:eastAsiaTheme="minorEastAsia"/>
                          <w:b/>
                          <w:bCs/>
                          <w:color w:val="0D0D0D" w:themeColor="text1" w:themeTint="F2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Major</w:t>
                      </w:r>
                      <w:r>
                        <w:rPr>
                          <w:rFonts w:hint="eastAsia" w:ascii="Arial" w:hAnsi="Arial" w:cs="Arial" w:eastAsiaTheme="minorEastAsia"/>
                          <w:color w:val="0D0D0D" w:themeColor="text1" w:themeTint="F2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: Computer Science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-588645</wp:posOffset>
                </wp:positionV>
                <wp:extent cx="5731510" cy="2195830"/>
                <wp:effectExtent l="9525" t="0" r="0" b="13335"/>
                <wp:wrapNone/>
                <wp:docPr id="1006996898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9" cy="2195830"/>
                          <a:chOff x="0" y="-353060"/>
                          <a:chExt cx="5732205" cy="2195830"/>
                        </a:xfrm>
                      </wpg:grpSpPr>
                      <wps:wsp>
                        <wps:cNvPr id="1121892205" name="文本框 2"/>
                        <wps:cNvSpPr txBox="1"/>
                        <wps:spPr>
                          <a:xfrm>
                            <a:off x="2180219" y="-353060"/>
                            <a:ext cx="3551986" cy="543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Arial"/>
                                  <w:b/>
                                  <w:bCs w:val="0"/>
                                  <w:color w:val="0D0D0D" w:themeColor="text1" w:themeTint="F2"/>
                                  <w:kern w:val="2"/>
                                  <w:sz w:val="44"/>
                                  <w:szCs w:val="4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 w:val="0"/>
                                  <w:color w:val="0D0D0D" w:themeColor="text1" w:themeTint="F2"/>
                                  <w:spacing w:val="20"/>
                                  <w:kern w:val="2"/>
                                  <w:sz w:val="44"/>
                                  <w:szCs w:val="4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Ifeoluwa Daniel Ogabi</w:t>
                              </w:r>
                            </w:p>
                            <w:p>
                              <w:pPr>
                                <w:widowControl w:val="0"/>
                                <w:snapToGrid w:val="0"/>
                                <w:spacing w:line="360" w:lineRule="auto"/>
                                <w:jc w:val="left"/>
                                <w:rPr>
                                  <w:rFonts w:ascii="Arial" w:hAnsi="Arial" w:eastAsia="黑体" w:cs="Arial"/>
                                  <w:bCs/>
                                  <w:color w:val="0D0D0D" w:themeColor="text1" w:themeTint="F2"/>
                                  <w:spacing w:val="20"/>
                                  <w:kern w:val="2"/>
                                  <w:sz w:val="44"/>
                                  <w:szCs w:val="4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44"/>
                                  <w:szCs w:val="4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369602442" name="椭圆 2"/>
                        <wps:cNvSpPr/>
                        <wps:spPr>
                          <a:xfrm>
                            <a:off x="0" y="0"/>
                            <a:ext cx="1842770" cy="1842770"/>
                          </a:xfrm>
                          <a:prstGeom prst="ellipse">
                            <a:avLst/>
                          </a:prstGeom>
                          <a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8" o:spid="_x0000_s1026" o:spt="203" style="position:absolute;left:0pt;margin-left:-12.5pt;margin-top:-46.35pt;height:172.9pt;width:451.3pt;z-index:251683840;mso-width-relative:page;mso-height-relative:page;" coordorigin="0,-353060" coordsize="5732205,2195830" o:gfxdata="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">
                <o:lock v:ext="edit" aspectratio="f"/>
                <v:shape id="文本框 2" o:spid="_x0000_s1026" o:spt="202" type="#_x0000_t202" style="position:absolute;left:2180219;top:-353060;height:543560;width:3551986;" filled="f" stroked="f" coordsize="21600,21600" o:gfxdata="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Q7SH&#10;wAAAAOM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Arial"/>
                            <w:b/>
                            <w:bCs w:val="0"/>
                            <w:color w:val="0D0D0D" w:themeColor="text1" w:themeTint="F2"/>
                            <w:kern w:val="2"/>
                            <w:sz w:val="44"/>
                            <w:szCs w:val="4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theme="minorBidi"/>
                            <w:b/>
                            <w:bCs w:val="0"/>
                            <w:color w:val="0D0D0D" w:themeColor="text1" w:themeTint="F2"/>
                            <w:spacing w:val="20"/>
                            <w:kern w:val="2"/>
                            <w:sz w:val="44"/>
                            <w:szCs w:val="4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Ifeoluwa Daniel Ogabi</w:t>
                        </w:r>
                      </w:p>
                      <w:p>
                        <w:pPr>
                          <w:widowControl w:val="0"/>
                          <w:snapToGrid w:val="0"/>
                          <w:spacing w:line="360" w:lineRule="auto"/>
                          <w:jc w:val="left"/>
                          <w:rPr>
                            <w:rFonts w:ascii="Arial" w:hAnsi="Arial" w:eastAsia="黑体" w:cs="Arial"/>
                            <w:bCs/>
                            <w:color w:val="0D0D0D" w:themeColor="text1" w:themeTint="F2"/>
                            <w:spacing w:val="20"/>
                            <w:kern w:val="2"/>
                            <w:sz w:val="44"/>
                            <w:szCs w:val="4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44"/>
                            <w:szCs w:val="4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椭圆 2" o:spid="_x0000_s1026" o:spt="3" type="#_x0000_t3" style="position:absolute;left:0;top:0;height:1842770;width:1842770;v-text-anchor:middle;" filled="t" stroked="t" coordsize="21600,21600" o:gfxdata="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VIBqGxgAAAOIAAAAPAAAAAAAAAAEAIAAAACIAAABkcnMvZG93bnJldi54bWxQSwECFAAUAAAA&#10;CACHTuJAMy8FnjsAAAA5AAAAEAAAAAAAAAABACAAAAAVAQAAZHJzL3NoYXBleG1sLnhtbFBLBQYA&#10;AAAABgAGAFsBAAC/AwAAAAA=&#10;">
                  <v:fill type="frame" on="t" focussize="0,0" recolor="t" rotate="t" r:id="rId7"/>
                  <v:stroke weight="1.5pt" color="#A6A6A6 [2092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2066290</wp:posOffset>
                </wp:positionH>
                <wp:positionV relativeFrom="paragraph">
                  <wp:posOffset>210820</wp:posOffset>
                </wp:positionV>
                <wp:extent cx="4372610" cy="3608070"/>
                <wp:effectExtent l="0" t="0" r="8890" b="0"/>
                <wp:wrapNone/>
                <wp:docPr id="138118186" name="组合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2610" cy="3608068"/>
                          <a:chOff x="0" y="0"/>
                          <a:chExt cx="4373129" cy="3608645"/>
                        </a:xfrm>
                      </wpg:grpSpPr>
                      <wps:wsp>
                        <wps:cNvPr id="1029069685" name="文本框 21"/>
                        <wps:cNvSpPr txBox="1"/>
                        <wps:spPr>
                          <a:xfrm>
                            <a:off x="0" y="471245"/>
                            <a:ext cx="3981287" cy="3137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黑体" w:cs="Times New Roman"/>
                                  <w:b/>
                                  <w:bCs w:val="0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 w:val="0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Beginner Piano Tutorial - [C++]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黑体" w:cs="Times New Roman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Collaborated with a classmate to develop a computer-based tutorial application for individuals interested in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learning the piano for the final project of my Advanced Data Structures course. Included features allow users to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select from a list of well-known songs from pop-culture media and accompany by pressing computer keys bound to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specific note sounds from a piano.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hint="eastAsia" w:ascii="Arial" w:hAnsi="Arial" w:eastAsia="黑体" w:cs="Times New Roman"/>
                                  <w:b/>
                                  <w:bCs w:val="0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 w:val="0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Vigen</w:t>
                              </w:r>
                              <w:r>
                                <w:rPr>
                                  <w:rFonts w:hint="eastAsia" w:ascii="Arial" w:hAnsi="Arial" w:eastAsia="黑体"/>
                                  <w:b/>
                                  <w:bCs w:val="0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è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/>
                                  <w:bCs w:val="0"/>
                                  <w:color w:val="0D0D0D" w:themeColor="text1" w:themeTint="F2"/>
                                  <w:kern w:val="2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re Decryption - [C#]</w:t>
                              </w:r>
                            </w:p>
                            <w:p>
                              <w:pPr>
                                <w:widowControl w:val="0"/>
                                <w:jc w:val="both"/>
                                <w:rPr>
                                  <w:rFonts w:ascii="Arial" w:hAnsi="Arial" w:eastAsia="黑体" w:cs="Times New Roman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•</w:t>
                              </w:r>
                              <w:r>
                                <w:rPr>
                                  <w:rFonts w:hint="eastAsia" w:ascii="Arial" w:hAnsi="Arial" w:eastAsia="微软雅黑" w:cs="Arial"/>
                                  <w:color w:val="262626" w:themeColor="text1" w:themeTint="D9"/>
                                  <w:kern w:val="2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Developed an algorithm to decrypt a ciphertext in the Vigen</w:t>
                              </w:r>
                              <w:r>
                                <w:rPr>
                                  <w:rFonts w:hint="eastAsia" w:ascii="Arial" w:hAnsi="Arial" w:eastAsia="黑体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è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re Cipher, accepting the key length and ciphertext as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an input and producing the corresponding plaintext as an output through the utilization of letter frequencies and</w:t>
                              </w:r>
                              <w:r>
                                <w:rPr>
                                  <w:rFonts w:hint="default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Arial" w:hAnsi="Arial" w:eastAsia="黑体" w:cstheme="minorBidi"/>
                                  <w:b w:val="0"/>
                                  <w:bCs/>
                                  <w:color w:val="0D0D0D" w:themeColor="text1" w:themeTint="F2"/>
                                  <w:kern w:val="2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chi-square values.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1358398753" name="文本框 132"/>
                        <wps:cNvSpPr txBox="1"/>
                        <wps:spPr>
                          <a:xfrm>
                            <a:off x="0" y="0"/>
                            <a:ext cx="3941876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idowControl w:val="0"/>
                                <w:jc w:val="left"/>
                                <w:rPr>
                                  <w:rFonts w:hint="default"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Theme="minorEastAsia" w:cstheme="minorBidi"/>
                                  <w:b/>
                                  <w:bCs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PROJECTS</w:t>
                              </w: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widowControl w:val="0"/>
                                <w:jc w:val="left"/>
                                <w:rPr>
                                  <w:rFonts w:ascii="Arial" w:hAnsi="Arial" w:eastAsia="宋体" w:cs="Times New Roman"/>
                                  <w:color w:val="0D0D0D" w:themeColor="text1" w:themeTint="F2"/>
                                  <w:kern w:val="2"/>
                                  <w:sz w:val="30"/>
                                  <w:szCs w:val="3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/>
                      </wps:wsp>
                      <wps:wsp>
                        <wps:cNvPr id="676397767" name="直接连接符 133"/>
                        <wps:cNvCnPr/>
                        <wps:spPr>
                          <a:xfrm>
                            <a:off x="83127" y="429491"/>
                            <a:ext cx="429000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4" o:spid="_x0000_s1026" o:spt="203" style="position:absolute;left:0pt;margin-left:162.7pt;margin-top:16.6pt;height:284.1pt;width:344.3pt;z-index:251685888;mso-width-relative:page;mso-height-relative:page;" coordsize="4373129,3608645" o:gfxdata="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">
                <o:lock v:ext="edit" aspectratio="f"/>
                <v:shape id="文本框 21" o:spid="_x0000_s1026" o:spt="202" type="#_x0000_t202" style="position:absolute;left:0;top:471245;height:3137400;width:3981287;" filled="f" stroked="f" coordsize="21600,21600" o:gfxdata="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1r&#10;vjz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黑体" w:cs="Times New Roman"/>
                            <w:b/>
                            <w:bCs w:val="0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theme="minorBidi"/>
                            <w:b/>
                            <w:bCs w:val="0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Beginner Piano Tutorial - [C++]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黑体" w:cs="Times New Roman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Collaborated with a classmate to develop a computer-based tutorial application for individuals interested in</w:t>
                        </w:r>
                        <w:r>
                          <w:rPr>
                            <w:rFonts w:hint="default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learning the piano for the final project of my Advanced Data Structures course. Included features allow users to</w:t>
                        </w:r>
                        <w:r>
                          <w:rPr>
                            <w:rFonts w:hint="default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select from a list of well-known songs from pop-culture media and accompany by pressing computer keys bound to</w:t>
                        </w:r>
                        <w:r>
                          <w:rPr>
                            <w:rFonts w:hint="default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specific note sounds from a piano.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hint="eastAsia" w:ascii="Arial" w:hAnsi="Arial" w:eastAsia="黑体" w:cs="Times New Roman"/>
                            <w:b/>
                            <w:bCs w:val="0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Arial" w:hAnsi="Arial" w:eastAsia="黑体" w:cstheme="minorBidi"/>
                            <w:b/>
                            <w:bCs w:val="0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Vigen</w:t>
                        </w:r>
                        <w:r>
                          <w:rPr>
                            <w:rFonts w:hint="eastAsia" w:ascii="Arial" w:hAnsi="Arial" w:eastAsia="黑体"/>
                            <w:b/>
                            <w:bCs w:val="0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è</w:t>
                        </w:r>
                        <w:r>
                          <w:rPr>
                            <w:rFonts w:hint="eastAsia" w:ascii="Arial" w:hAnsi="Arial" w:eastAsia="黑体" w:cstheme="minorBidi"/>
                            <w:b/>
                            <w:bCs w:val="0"/>
                            <w:color w:val="0D0D0D" w:themeColor="text1" w:themeTint="F2"/>
                            <w:kern w:val="2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re Decryption - [C#]</w:t>
                        </w:r>
                      </w:p>
                      <w:p>
                        <w:pPr>
                          <w:widowControl w:val="0"/>
                          <w:jc w:val="both"/>
                          <w:rPr>
                            <w:rFonts w:ascii="Arial" w:hAnsi="Arial" w:eastAsia="黑体" w:cs="Times New Roman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•</w:t>
                        </w:r>
                        <w:r>
                          <w:rPr>
                            <w:rFonts w:hint="eastAsia" w:ascii="Arial" w:hAnsi="Arial" w:eastAsia="微软雅黑" w:cs="Arial"/>
                            <w:color w:val="262626" w:themeColor="text1" w:themeTint="D9"/>
                            <w:kern w:val="2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Developed an algorithm to decrypt a ciphertext in the Vigen</w:t>
                        </w:r>
                        <w:r>
                          <w:rPr>
                            <w:rFonts w:hint="eastAsia" w:ascii="Arial" w:hAnsi="Arial" w:eastAsia="黑体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è</w:t>
                        </w:r>
                        <w:r>
                          <w:rPr>
                            <w:rFonts w:hint="eastAsia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re Cipher, accepting the key length and ciphertext as</w:t>
                        </w:r>
                        <w:r>
                          <w:rPr>
                            <w:rFonts w:hint="default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an input and producing the corresponding plaintext as an output through the utilization of letter frequencies and</w:t>
                        </w:r>
                        <w:r>
                          <w:rPr>
                            <w:rFonts w:hint="default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Arial" w:hAnsi="Arial" w:eastAsia="黑体" w:cstheme="minorBidi"/>
                            <w:b w:val="0"/>
                            <w:bCs/>
                            <w:color w:val="0D0D0D" w:themeColor="text1" w:themeTint="F2"/>
                            <w:kern w:val="2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chi-square values.</w:t>
                        </w:r>
                      </w:p>
                    </w:txbxContent>
                  </v:textbox>
                </v:shape>
                <v:shape id="文本框 132" o:spid="_x0000_s1026" o:spt="202" type="#_x0000_t202" style="position:absolute;left:0;top:0;height:446405;width:3941876;" filled="f" stroked="f" coordsize="21600,21600" o:gfxdata="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D&#10;2O5n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idowControl w:val="0"/>
                          <w:jc w:val="left"/>
                          <w:rPr>
                            <w:rFonts w:hint="default"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Theme="minorEastAsia" w:cstheme="minorBidi"/>
                            <w:b/>
                            <w:bCs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PROJECTS</w:t>
                        </w: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widowControl w:val="0"/>
                          <w:jc w:val="left"/>
                          <w:rPr>
                            <w:rFonts w:ascii="Arial" w:hAnsi="Arial" w:eastAsia="宋体" w:cs="Times New Roman"/>
                            <w:color w:val="0D0D0D" w:themeColor="text1" w:themeTint="F2"/>
                            <w:kern w:val="2"/>
                            <w:sz w:val="30"/>
                            <w:szCs w:val="3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133" o:spid="_x0000_s1026" o:spt="20" style="position:absolute;left:83127;top:429491;height:0;width:4290002;" filled="f" stroked="t" coordsize="21600,21600" o:gfxdata="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5BH+&#10;4MEAAADiAAAADwAAAAAAAAABACAAAAAiAAAAZHJzL2Rvd25yZXYueG1sUEsBAhQAFAAAAAgAh07i&#10;QDMvBZ47AAAAOQAAABAAAAAAAAAAAQAgAAAAEAEAAGRycy9zaGFwZXhtbC54bWxQSwUGAAAAAAYA&#10;BgBbAQAAugMAAAAA&#10;">
                  <v:fill on="f" focussize="0,0"/>
                  <v:stroke weight="1.5pt" color="#A6A6A6 [209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5D5DBC"/>
    <w:multiLevelType w:val="multilevel"/>
    <w:tmpl w:val="0D5D5DB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0861DD0"/>
    <w:multiLevelType w:val="multilevel"/>
    <w:tmpl w:val="10861DD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F775FBD"/>
    <w:multiLevelType w:val="multilevel"/>
    <w:tmpl w:val="1F775FB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7767715F"/>
    <w:multiLevelType w:val="multilevel"/>
    <w:tmpl w:val="7767715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A073539"/>
    <w:multiLevelType w:val="multilevel"/>
    <w:tmpl w:val="7A07353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attachedTemplate r:id="rId1"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496A4C"/>
    <w:rsid w:val="060527E6"/>
    <w:rsid w:val="06451A56"/>
    <w:rsid w:val="0BDA5CAE"/>
    <w:rsid w:val="0E1D2866"/>
    <w:rsid w:val="10331CA1"/>
    <w:rsid w:val="12F306F5"/>
    <w:rsid w:val="1525577A"/>
    <w:rsid w:val="16233A5E"/>
    <w:rsid w:val="16F5152C"/>
    <w:rsid w:val="199E0B12"/>
    <w:rsid w:val="19BF59DD"/>
    <w:rsid w:val="207A22FB"/>
    <w:rsid w:val="210E7329"/>
    <w:rsid w:val="21830963"/>
    <w:rsid w:val="21851C46"/>
    <w:rsid w:val="26314470"/>
    <w:rsid w:val="2B631275"/>
    <w:rsid w:val="30CD50E9"/>
    <w:rsid w:val="354F1D05"/>
    <w:rsid w:val="3663634A"/>
    <w:rsid w:val="36B600B4"/>
    <w:rsid w:val="38A11723"/>
    <w:rsid w:val="3B3270A4"/>
    <w:rsid w:val="3BB10D7F"/>
    <w:rsid w:val="414C1D5F"/>
    <w:rsid w:val="4426396E"/>
    <w:rsid w:val="448B1114"/>
    <w:rsid w:val="4528655A"/>
    <w:rsid w:val="4E303480"/>
    <w:rsid w:val="4E9E6B5C"/>
    <w:rsid w:val="50DB1E2B"/>
    <w:rsid w:val="548C2213"/>
    <w:rsid w:val="57686347"/>
    <w:rsid w:val="615C5723"/>
    <w:rsid w:val="61A429C0"/>
    <w:rsid w:val="6AE362EB"/>
    <w:rsid w:val="6B80414A"/>
    <w:rsid w:val="6C0C42F8"/>
    <w:rsid w:val="6D4603E0"/>
    <w:rsid w:val="6F9C2A3D"/>
    <w:rsid w:val="72BC5E7B"/>
    <w:rsid w:val="7600574C"/>
    <w:rsid w:val="776D6C1D"/>
    <w:rsid w:val="7EB4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link w:val="6"/>
    <w:autoRedefine/>
    <w:qFormat/>
    <w:uiPriority w:val="10"/>
    <w:pPr>
      <w:widowControl w:val="0"/>
      <w:contextualSpacing/>
      <w:jc w:val="both"/>
    </w:pPr>
    <w:rPr>
      <w:rFonts w:ascii="Arial" w:hAnsi="Arial" w:eastAsia="宋体" w:cs="Times New Roman"/>
      <w:spacing w:val="-10"/>
      <w:kern w:val="28"/>
      <w:sz w:val="56"/>
      <w:szCs w:val="56"/>
    </w:rPr>
  </w:style>
  <w:style w:type="paragraph" w:styleId="5">
    <w:name w:val="List Paragraph"/>
    <w:basedOn w:val="1"/>
    <w:autoRedefine/>
    <w:unhideWhenUsed/>
    <w:qFormat/>
    <w:uiPriority w:val="99"/>
    <w:pPr>
      <w:widowControl w:val="0"/>
      <w:ind w:left="720"/>
      <w:contextualSpacing/>
      <w:jc w:val="both"/>
    </w:pPr>
    <w:rPr>
      <w:rFonts w:ascii="Arial" w:hAnsi="Arial" w:eastAsia="宋体" w:cs="Times New Roman"/>
      <w:kern w:val="2"/>
      <w:sz w:val="21"/>
      <w:szCs w:val="22"/>
    </w:rPr>
  </w:style>
  <w:style w:type="character" w:customStyle="1" w:styleId="6">
    <w:name w:val="Title Char"/>
    <w:basedOn w:val="2"/>
    <w:link w:val="4"/>
    <w:autoRedefine/>
    <w:qFormat/>
    <w:uiPriority w:val="10"/>
    <w:rPr>
      <w:rFonts w:ascii="Arial" w:hAnsi="Arial"/>
      <w:spacing w:val="-10"/>
      <w:kern w:val="28"/>
      <w:sz w:val="56"/>
      <w:szCs w:val="56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eng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2024-05-10T19:41:00Z</dcterms:created>
  <dc:creator>cheng</dc:creator>
  <cp:lastModifiedBy>Y G</cp:lastModifiedBy>
  <dcterms:modified xsi:type="dcterms:W3CDTF">2024-05-11T02:39:01Z</dcterms:modified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463CF85034D54CB5B838A16150DB9FD7_12</vt:lpwstr>
  </property>
  <property fmtid="{D5CDD505-2E9C-101B-9397-08002B2CF9AE}" pid="3" name="KSOProductBuildVer">
    <vt:lpwstr>1033-12.2.0.16731</vt:lpwstr>
  </property>
</Properties>
</file>